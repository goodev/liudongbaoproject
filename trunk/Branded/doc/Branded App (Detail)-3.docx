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428" w:rsidRDefault="00117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Revise: 06/05/2010 3:20:44 PM</w:t>
      </w:r>
    </w:p>
    <w:p w:rsidR="00117428" w:rsidRDefault="00117428" w:rsidP="00231171">
      <w:pPr>
        <w:pStyle w:val="Heading1"/>
      </w:pPr>
      <w:r>
        <w:t>Check list before application released</w:t>
      </w:r>
    </w:p>
    <w:p w:rsidR="00117428" w:rsidRPr="00EA4734" w:rsidRDefault="00117428" w:rsidP="00EA4734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 w:val="24"/>
          <w:szCs w:val="24"/>
        </w:rPr>
      </w:pPr>
      <w:r w:rsidRPr="00EA4734">
        <w:rPr>
          <w:sz w:val="24"/>
          <w:szCs w:val="24"/>
        </w:rPr>
        <w:t xml:space="preserve">Set the ID for Domino's App: </w:t>
      </w:r>
      <w:r>
        <w:rPr>
          <w:color w:val="FF0000"/>
          <w:sz w:val="24"/>
          <w:szCs w:val="24"/>
        </w:rPr>
        <w:t>1</w:t>
      </w:r>
    </w:p>
    <w:p w:rsidR="00117428" w:rsidRPr="00EA4734" w:rsidRDefault="00117428" w:rsidP="00EA4734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 w:val="24"/>
          <w:szCs w:val="24"/>
        </w:rPr>
      </w:pPr>
      <w:r w:rsidRPr="00EA4734">
        <w:rPr>
          <w:sz w:val="24"/>
          <w:szCs w:val="24"/>
        </w:rPr>
        <w:t>Application</w:t>
      </w:r>
      <w:r>
        <w:rPr>
          <w:sz w:val="24"/>
          <w:szCs w:val="24"/>
        </w:rPr>
        <w:t xml:space="preserve"> current</w:t>
      </w:r>
      <w:r w:rsidRPr="00EA4734">
        <w:rPr>
          <w:sz w:val="24"/>
          <w:szCs w:val="24"/>
        </w:rPr>
        <w:t xml:space="preserve"> version: </w:t>
      </w:r>
      <w:r w:rsidRPr="00EA4734">
        <w:rPr>
          <w:color w:val="FF0000"/>
          <w:sz w:val="24"/>
          <w:szCs w:val="24"/>
        </w:rPr>
        <w:t>1.0.0</w:t>
      </w:r>
    </w:p>
    <w:p w:rsidR="00117428" w:rsidRPr="00EA4734" w:rsidRDefault="00117428" w:rsidP="00EA4734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EA4734">
        <w:rPr>
          <w:sz w:val="24"/>
          <w:szCs w:val="24"/>
        </w:rPr>
        <w:t>Set application's phone type: see the list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iPhone = 1,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BlackBerry = 2,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Android = 3,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WindowsMobile = 4,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Palm = 5,</w:t>
      </w:r>
    </w:p>
    <w:p w:rsidR="00117428" w:rsidRDefault="00117428" w:rsidP="00EA4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Java = 6,</w:t>
      </w:r>
    </w:p>
    <w:p w:rsidR="00117428" w:rsidRDefault="00117428" w:rsidP="007F1511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Image name &amp; version for the application</w:t>
      </w:r>
    </w:p>
    <w:p w:rsidR="00117428" w:rsidRDefault="00117428" w:rsidP="007F1511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These images you can preload by image files or get from server when app is running, used as application's skin. All version of images will set to 0 when first released.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877"/>
        <w:gridCol w:w="1913"/>
        <w:gridCol w:w="5066"/>
      </w:tblGrid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180536">
              <w:rPr>
                <w:b/>
                <w:bCs/>
                <w:sz w:val="24"/>
                <w:szCs w:val="24"/>
              </w:rPr>
              <w:t>Image Name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180536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180536">
              <w:rPr>
                <w:b/>
                <w:bCs/>
                <w:sz w:val="24"/>
                <w:szCs w:val="24"/>
              </w:rPr>
              <w:t>Image</w: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AppIcon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Icon for show on the application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i1025" type="#_x0000_t75" style="width:36pt;height:34.5pt;visibility:visible">
                  <v:imagedata r:id="rId7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Background</w:t>
            </w:r>
          </w:p>
          <w:p w:rsidR="00117428" w:rsidRPr="00180536" w:rsidRDefault="00117428" w:rsidP="00180536">
            <w:pPr>
              <w:spacing w:after="0" w:line="240" w:lineRule="auto"/>
              <w:ind w:left="720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noProof/>
                <w:sz w:val="24"/>
                <w:szCs w:val="24"/>
                <w:lang w:eastAsia="zh-CN"/>
              </w:rPr>
            </w:pPr>
            <w:r w:rsidRPr="00180536">
              <w:rPr>
                <w:noProof/>
                <w:sz w:val="24"/>
                <w:szCs w:val="24"/>
                <w:lang w:eastAsia="zh-CN"/>
              </w:rPr>
              <w:t>For main (landing) page and othe pages use background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1" o:spid="_x0000_i1026" type="#_x0000_t75" style="width:239.25pt;height:358.5pt;visibility:visible">
                  <v:imagedata r:id="rId8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InfoIcon_up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Top icon for goto about page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5" o:spid="_x0000_i1027" type="#_x0000_t75" style="width:27pt;height:26.25pt;visibility:visible">
                  <v:imagedata r:id="rId9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InfoIcon_down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7" o:spid="_x0000_i1028" type="#_x0000_t75" style="width:27pt;height:26.25pt;visibility:visible">
                  <v:imagedata r:id="rId10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FindIcon_up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Top icon for goto search page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10" o:spid="_x0000_i1029" type="#_x0000_t75" style="width:27pt;height:26.25pt;visibility:visible">
                  <v:imagedata r:id="rId11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FindIcon_down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13" o:spid="_x0000_i1030" type="#_x0000_t75" style="width:27pt;height:26.25pt;visibility:visible">
                  <v:imagedata r:id="rId12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CloseIcon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Close Icon for mapinfo (when click a store on map)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BigLogo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For main page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16" o:spid="_x0000_i1031" type="#_x0000_t75" style="width:187.5pt;height:189pt;visibility:visible">
                  <v:imagedata r:id="rId13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BlueSquare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For first page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49" o:spid="_x0000_i1032" type="#_x0000_t75" style="width:221.25pt;height:129.75pt;visibility:visible">
                  <v:imagedata r:id="rId14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SmallLogo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For top and map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_x0000_i1033" type="#_x0000_t75" style="width:36pt;height:34.5pt;visibility:visible">
                  <v:imagedata r:id="rId7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Button_Left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3 pieces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22" o:spid="_x0000_i1034" type="#_x0000_t75" style="width:19.5pt;height:38.25pt;visibility:visible">
                  <v:imagedata r:id="rId15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Button_Center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28" o:spid="_x0000_i1035" type="#_x0000_t75" style="width:.75pt;height:38.25pt;visibility:visible">
                  <v:imagedata r:id="rId16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Button_Right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25" o:spid="_x0000_i1036" type="#_x0000_t75" style="width:19.5pt;height:38.25pt;visibility:visible">
                  <v:imagedata r:id="rId17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Button_PressBall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When button pressed, show the ball inside button (left side)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31" o:spid="_x0000_i1037" type="#_x0000_t75" style="width:21.75pt;height:21.75pt;visibility:visible">
                  <v:imagedata r:id="rId18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BottomBar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Bottom bar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eastAsia="zh-CN"/>
              </w:rPr>
              <w:pict>
                <v:shape id="_x0000_i1038" type="#_x0000_t75" style="width:.75pt;height:55.5pt">
                  <v:imagedata r:id="rId19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TopBar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Top bar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34" o:spid="_x0000_i1039" type="#_x0000_t75" style="width:.75pt;height:36.75pt;visibility:visible">
                  <v:imagedata r:id="rId20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FlyerIcon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 xml:space="preserve">For store list 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44" o:spid="_x0000_i1040" type="#_x0000_t75" style="width:30.75pt;height:31.5pt;visibility:visible">
                  <v:imagedata r:id="rId21" o:title=""/>
                </v:shape>
              </w:pict>
            </w:r>
          </w:p>
        </w:tc>
      </w:tr>
      <w:tr w:rsidR="00117428" w:rsidRPr="00180536">
        <w:tc>
          <w:tcPr>
            <w:tcW w:w="1877" w:type="dxa"/>
          </w:tcPr>
          <w:p w:rsidR="00117428" w:rsidRPr="00180536" w:rsidRDefault="00117428" w:rsidP="0018053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CouponIcon</w:t>
            </w:r>
          </w:p>
        </w:tc>
        <w:tc>
          <w:tcPr>
            <w:tcW w:w="1913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For store list</w:t>
            </w:r>
          </w:p>
        </w:tc>
        <w:tc>
          <w:tcPr>
            <w:tcW w:w="5066" w:type="dxa"/>
          </w:tcPr>
          <w:p w:rsidR="00117428" w:rsidRPr="00180536" w:rsidRDefault="00117428" w:rsidP="00180536">
            <w:pPr>
              <w:spacing w:after="0" w:line="240" w:lineRule="auto"/>
              <w:jc w:val="center"/>
              <w:rPr>
                <w:rFonts w:cs="Times New Roman"/>
                <w:noProof/>
                <w:sz w:val="24"/>
                <w:szCs w:val="24"/>
                <w:lang w:eastAsia="zh-CN"/>
              </w:rPr>
            </w:pPr>
            <w:r w:rsidRPr="00180536">
              <w:rPr>
                <w:rFonts w:cs="Times New Roman"/>
                <w:noProof/>
                <w:sz w:val="24"/>
                <w:szCs w:val="24"/>
                <w:lang w:val="en-US" w:eastAsia="zh-CN"/>
              </w:rPr>
              <w:pict>
                <v:shape id="Picture 41" o:spid="_x0000_i1041" type="#_x0000_t75" style="width:33.75pt;height:31.5pt;visibility:visible">
                  <v:imagedata r:id="rId22" o:title=""/>
                </v:shape>
              </w:pict>
            </w:r>
          </w:p>
        </w:tc>
      </w:tr>
    </w:tbl>
    <w:p w:rsidR="00117428" w:rsidRDefault="00117428" w:rsidP="007F1511">
      <w:pPr>
        <w:spacing w:after="0" w:line="240" w:lineRule="auto"/>
        <w:ind w:left="720"/>
        <w:rPr>
          <w:rFonts w:cs="Times New Roman"/>
          <w:sz w:val="24"/>
          <w:szCs w:val="24"/>
        </w:rPr>
      </w:pPr>
    </w:p>
    <w:p w:rsidR="00117428" w:rsidRDefault="00117428" w:rsidP="007F1511">
      <w:pPr>
        <w:spacing w:after="0" w:line="240" w:lineRule="auto"/>
        <w:ind w:left="720"/>
        <w:rPr>
          <w:rFonts w:cs="Times New Roman"/>
          <w:sz w:val="24"/>
          <w:szCs w:val="24"/>
        </w:rPr>
      </w:pPr>
    </w:p>
    <w:p w:rsidR="00117428" w:rsidRDefault="00117428" w:rsidP="00AC0D2B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Message List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145"/>
        <w:gridCol w:w="6756"/>
      </w:tblGrid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180536">
              <w:rPr>
                <w:b/>
                <w:bCs/>
                <w:sz w:val="24"/>
                <w:szCs w:val="24"/>
              </w:rPr>
              <w:t>Message name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180536">
              <w:rPr>
                <w:b/>
                <w:bCs/>
                <w:sz w:val="24"/>
                <w:szCs w:val="24"/>
              </w:rPr>
              <w:t>Message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mGPSNotAvailable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We are sorry, but your location could not obtained at this time. Please try searching by  postal code/location.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mGPSNoPermission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You have not accepted the terms of use for the Google Location Service, or the Google Service is off.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mGPSServiceOff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No Location source available. Both Google and GPS are off.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mAddrNotResolved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No locations found for the postal code/address that you entered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mNoStore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</w:pPr>
            <w:r w:rsidRPr="00180536">
              <w:t>Sorry, there are no locations close to the postal code/address that you entered.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mNoCoupon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There are currently no coupons available.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mNoFlyer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 w:rsidRPr="00180536">
              <w:t>There are currently no flyers available</w:t>
            </w: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  <w:r w:rsidRPr="00180536">
              <w:rPr>
                <w:sz w:val="24"/>
                <w:szCs w:val="24"/>
              </w:rPr>
              <w:t>mAbout</w:t>
            </w: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117428" w:rsidRPr="00180536">
        <w:tc>
          <w:tcPr>
            <w:tcW w:w="2145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756" w:type="dxa"/>
          </w:tcPr>
          <w:p w:rsidR="00117428" w:rsidRPr="00180536" w:rsidRDefault="00117428" w:rsidP="00180536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:rsidR="00117428" w:rsidRPr="00AC0D2B" w:rsidRDefault="00117428" w:rsidP="00AC0D2B">
      <w:pPr>
        <w:spacing w:after="0" w:line="240" w:lineRule="auto"/>
        <w:rPr>
          <w:rFonts w:cs="Times New Roman"/>
          <w:sz w:val="24"/>
          <w:szCs w:val="24"/>
        </w:rPr>
      </w:pPr>
    </w:p>
    <w:p w:rsidR="00117428" w:rsidRDefault="00117428" w:rsidP="007F1511">
      <w:pPr>
        <w:spacing w:after="0" w:line="240" w:lineRule="auto"/>
        <w:rPr>
          <w:rFonts w:cs="Times New Roman"/>
          <w:sz w:val="24"/>
          <w:szCs w:val="24"/>
        </w:rPr>
      </w:pPr>
    </w:p>
    <w:p w:rsidR="00117428" w:rsidRDefault="00117428" w:rsidP="007F1511">
      <w:pPr>
        <w:spacing w:after="0" w:line="240" w:lineRule="auto"/>
        <w:rPr>
          <w:rFonts w:cs="Times New Roman"/>
          <w:sz w:val="24"/>
          <w:szCs w:val="24"/>
        </w:rPr>
      </w:pPr>
    </w:p>
    <w:p w:rsidR="00117428" w:rsidRPr="002970E6" w:rsidRDefault="00117428">
      <w:pPr>
        <w:rPr>
          <w:color w:val="FF0000"/>
          <w:sz w:val="24"/>
          <w:szCs w:val="24"/>
        </w:rPr>
      </w:pPr>
      <w:r w:rsidRPr="002970E6">
        <w:rPr>
          <w:color w:val="FF0000"/>
          <w:sz w:val="24"/>
          <w:szCs w:val="24"/>
        </w:rPr>
        <w:t>The blue for Domino's: #0064a1</w:t>
      </w:r>
      <w:r w:rsidRPr="002970E6">
        <w:rPr>
          <w:color w:val="FF0000"/>
          <w:sz w:val="24"/>
          <w:szCs w:val="24"/>
        </w:rPr>
        <w:br w:type="page"/>
      </w:r>
    </w:p>
    <w:p w:rsidR="00117428" w:rsidRDefault="00117428" w:rsidP="00231171">
      <w:pPr>
        <w:pStyle w:val="Heading1"/>
      </w:pPr>
      <w:r>
        <w:t xml:space="preserve">Pages (Scenes) </w:t>
      </w:r>
    </w:p>
    <w:p w:rsidR="00117428" w:rsidRPr="00231171" w:rsidRDefault="00117428" w:rsidP="00231171">
      <w:pPr>
        <w:pStyle w:val="Heading2"/>
      </w:pPr>
      <w:r w:rsidRPr="00231171">
        <w:t>General (For all pages)</w:t>
      </w:r>
    </w:p>
    <w:p w:rsidR="00117428" w:rsidRPr="00231171" w:rsidRDefault="00117428">
      <w:pPr>
        <w:rPr>
          <w:sz w:val="24"/>
          <w:szCs w:val="24"/>
        </w:rPr>
      </w:pPr>
      <w:r w:rsidRPr="00231171">
        <w:rPr>
          <w:sz w:val="24"/>
          <w:szCs w:val="24"/>
        </w:rPr>
        <w:t>Top Bar</w:t>
      </w:r>
    </w:p>
    <w:p w:rsidR="00117428" w:rsidRDefault="00117428">
      <w:pPr>
        <w:rPr>
          <w:rFonts w:cs="Times New Roman"/>
          <w:b/>
          <w:bCs/>
          <w:sz w:val="28"/>
          <w:szCs w:val="28"/>
        </w:rPr>
      </w:pPr>
      <w:r w:rsidRPr="00180536">
        <w:rPr>
          <w:rFonts w:cs="Times New Roman"/>
          <w:b/>
          <w:bCs/>
          <w:noProof/>
          <w:sz w:val="28"/>
          <w:szCs w:val="28"/>
          <w:lang w:val="en-US" w:eastAsia="zh-CN"/>
        </w:rPr>
        <w:pict>
          <v:shape id="Picture 46" o:spid="_x0000_i1042" type="#_x0000_t75" style="width:240.75pt;height:37.5pt;visibility:visible">
            <v:imagedata r:id="rId23" o:title=""/>
          </v:shape>
        </w:pict>
      </w:r>
    </w:p>
    <w:p w:rsidR="00117428" w:rsidRPr="0071799C" w:rsidRDefault="00117428" w:rsidP="00231171">
      <w:pPr>
        <w:outlineLvl w:val="0"/>
        <w:rPr>
          <w:b/>
          <w:bCs/>
          <w:u w:val="single"/>
        </w:rPr>
      </w:pPr>
      <w:r w:rsidRPr="0071799C">
        <w:rPr>
          <w:b/>
          <w:bCs/>
          <w:u w:val="single"/>
        </w:rPr>
        <w:t>Interactive Elements</w:t>
      </w:r>
    </w:p>
    <w:p w:rsidR="00117428" w:rsidRPr="00C5710D" w:rsidRDefault="00117428" w:rsidP="00231171">
      <w:pPr>
        <w:pStyle w:val="ListParagraph"/>
        <w:numPr>
          <w:ilvl w:val="0"/>
          <w:numId w:val="4"/>
        </w:numPr>
        <w:rPr>
          <w:rFonts w:cs="Times New Roman"/>
          <w:u w:val="single"/>
        </w:rPr>
      </w:pPr>
      <w:r>
        <w:t xml:space="preserve">Global persistent menu </w:t>
      </w:r>
      <w:r w:rsidRPr="00180536">
        <w:rPr>
          <w:rFonts w:cs="Times New Roman"/>
          <w:noProof/>
          <w:lang w:val="en-US" w:eastAsia="zh-CN"/>
        </w:rPr>
        <w:pict>
          <v:shape id="_x0000_i1043" type="#_x0000_t75" style="width:27pt;height:26.25pt;visibility:visible">
            <v:imagedata r:id="rId11" o:title=""/>
          </v:shape>
        </w:pict>
      </w:r>
      <w:r w:rsidRPr="00180536">
        <w:rPr>
          <w:rFonts w:cs="Times New Roman"/>
          <w:noProof/>
          <w:lang w:val="en-US" w:eastAsia="zh-CN"/>
        </w:rPr>
        <w:pict>
          <v:shape id="_x0000_i1044" type="#_x0000_t75" style="width:27pt;height:26.25pt;visibility:visible">
            <v:imagedata r:id="rId10" o:title=""/>
          </v:shape>
        </w:pict>
      </w:r>
      <w:r>
        <w:t>at top to allow the user to easily navigate between sections.  Version 1.0 of our app will only have 2 buttons, a home button and an info button.  The menu will be expanded in future versions to accommodate other buttons such as: “Product Search”, “Coupons”, “Menus”, “Settings" etc...</w:t>
      </w:r>
    </w:p>
    <w:p w:rsidR="00117428" w:rsidRDefault="00117428" w:rsidP="00231171">
      <w:pPr>
        <w:pStyle w:val="ListParagraph"/>
        <w:numPr>
          <w:ilvl w:val="1"/>
          <w:numId w:val="4"/>
        </w:numPr>
      </w:pPr>
      <w:r w:rsidRPr="00180536">
        <w:rPr>
          <w:rFonts w:cs="Times New Roman"/>
          <w:noProof/>
          <w:lang w:val="en-US" w:eastAsia="zh-CN"/>
        </w:rPr>
        <w:pict>
          <v:shape id="_x0000_i1045" type="#_x0000_t75" style="width:27pt;height:26.25pt;visibility:visible">
            <v:imagedata r:id="rId11" o:title=""/>
          </v:shape>
        </w:pict>
      </w:r>
      <w:r w:rsidRPr="00C5710D">
        <w:rPr>
          <w:b/>
          <w:bCs/>
        </w:rPr>
        <w:t>Home button</w:t>
      </w:r>
      <w:r>
        <w:rPr>
          <w:b/>
          <w:bCs/>
        </w:rPr>
        <w:t xml:space="preserve">  (Search Button)</w:t>
      </w:r>
      <w:r>
        <w:t xml:space="preserve"> – Allows the user quick access to the landing page "</w:t>
      </w:r>
      <w:r w:rsidRPr="008212BD">
        <w:rPr>
          <w:b/>
          <w:bCs/>
        </w:rPr>
        <w:t>Main Page</w:t>
      </w:r>
      <w:r>
        <w:t xml:space="preserve">".  </w:t>
      </w:r>
    </w:p>
    <w:p w:rsidR="00117428" w:rsidRPr="00231171" w:rsidRDefault="00117428" w:rsidP="00231171">
      <w:pPr>
        <w:pStyle w:val="ListParagraph"/>
        <w:numPr>
          <w:ilvl w:val="1"/>
          <w:numId w:val="4"/>
        </w:numPr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_x0000_i1046" type="#_x0000_t75" style="width:27pt;height:26.25pt;visibility:visible">
            <v:imagedata r:id="rId10" o:title=""/>
          </v:shape>
        </w:pict>
      </w:r>
      <w:r>
        <w:rPr>
          <w:b/>
          <w:bCs/>
        </w:rPr>
        <w:t xml:space="preserve">Info button </w:t>
      </w:r>
      <w:r>
        <w:t>– Clicking on this button will bring the user to a page which shows general information page "</w:t>
      </w:r>
      <w:r w:rsidRPr="008212BD">
        <w:rPr>
          <w:b/>
          <w:bCs/>
        </w:rPr>
        <w:t>About</w:t>
      </w:r>
      <w:r>
        <w:t>"  – ie. Company Name, website address, corporate phone number, app version number.</w:t>
      </w:r>
    </w:p>
    <w:p w:rsidR="00117428" w:rsidRDefault="00117428">
      <w:pPr>
        <w:rPr>
          <w:rFonts w:cs="Times New Roman"/>
          <w:sz w:val="24"/>
          <w:szCs w:val="24"/>
        </w:rPr>
      </w:pPr>
      <w:r w:rsidRPr="008212BD">
        <w:rPr>
          <w:sz w:val="24"/>
          <w:szCs w:val="24"/>
        </w:rPr>
        <w:t>The title will changed depends on the page</w:t>
      </w:r>
    </w:p>
    <w:p w:rsidR="00117428" w:rsidRDefault="00117428">
      <w:pPr>
        <w:rPr>
          <w:sz w:val="24"/>
          <w:szCs w:val="24"/>
        </w:rPr>
      </w:pPr>
      <w:r>
        <w:rPr>
          <w:sz w:val="24"/>
          <w:szCs w:val="24"/>
        </w:rPr>
        <w:t>Bottom Bar</w:t>
      </w:r>
    </w:p>
    <w:p w:rsidR="00117428" w:rsidRDefault="00117428">
      <w:pPr>
        <w:rPr>
          <w:rFonts w:cs="Times New Roman"/>
          <w:sz w:val="24"/>
          <w:szCs w:val="24"/>
        </w:rPr>
      </w:pPr>
      <w:r w:rsidRPr="00180536">
        <w:rPr>
          <w:rFonts w:cs="Times New Roman"/>
          <w:noProof/>
          <w:sz w:val="24"/>
          <w:szCs w:val="24"/>
          <w:lang w:val="en-US" w:eastAsia="zh-CN"/>
        </w:rPr>
        <w:pict>
          <v:shape id="Picture 57" o:spid="_x0000_i1047" type="#_x0000_t75" style="width:240.75pt;height:44.25pt;visibility:visible">
            <v:imagedata r:id="rId24" o:title=""/>
          </v:shape>
        </w:pict>
      </w:r>
    </w:p>
    <w:p w:rsidR="00117428" w:rsidRPr="00BE4E90" w:rsidRDefault="00117428" w:rsidP="008212BD">
      <w:pPr>
        <w:outlineLvl w:val="0"/>
        <w:rPr>
          <w:b/>
          <w:bCs/>
          <w:color w:val="FF0000"/>
          <w:u w:val="single"/>
        </w:rPr>
      </w:pPr>
      <w:r w:rsidRPr="00BE4E90">
        <w:rPr>
          <w:color w:val="FF0000"/>
          <w:sz w:val="24"/>
          <w:szCs w:val="24"/>
        </w:rPr>
        <w:t>Note: If the phone has button for return to last page</w:t>
      </w:r>
      <w:r>
        <w:rPr>
          <w:color w:val="FF0000"/>
          <w:sz w:val="24"/>
          <w:szCs w:val="24"/>
        </w:rPr>
        <w:t xml:space="preserve"> then</w:t>
      </w:r>
      <w:r w:rsidRPr="00BE4E90">
        <w:rPr>
          <w:color w:val="FF0000"/>
          <w:sz w:val="24"/>
          <w:szCs w:val="24"/>
        </w:rPr>
        <w:t xml:space="preserve"> this bar is not needed (Palm, Android, maybe some BB model)</w:t>
      </w:r>
      <w:r w:rsidRPr="00BE4E90">
        <w:rPr>
          <w:b/>
          <w:bCs/>
          <w:color w:val="FF0000"/>
          <w:u w:val="single"/>
        </w:rPr>
        <w:t xml:space="preserve"> </w:t>
      </w:r>
    </w:p>
    <w:p w:rsidR="00117428" w:rsidRPr="0071799C" w:rsidRDefault="00117428" w:rsidP="008212BD">
      <w:pPr>
        <w:outlineLvl w:val="0"/>
        <w:rPr>
          <w:b/>
          <w:bCs/>
          <w:u w:val="single"/>
        </w:rPr>
      </w:pPr>
      <w:r w:rsidRPr="0071799C">
        <w:rPr>
          <w:b/>
          <w:bCs/>
          <w:u w:val="single"/>
        </w:rPr>
        <w:t>Interactive Elements</w:t>
      </w:r>
    </w:p>
    <w:p w:rsidR="00117428" w:rsidRDefault="00117428" w:rsidP="00957F8A">
      <w:pPr>
        <w:pStyle w:val="ListParagraph"/>
        <w:numPr>
          <w:ilvl w:val="0"/>
          <w:numId w:val="4"/>
        </w:numPr>
        <w:rPr>
          <w:noProof/>
          <w:lang w:eastAsia="zh-CN"/>
        </w:rPr>
      </w:pPr>
      <w:r w:rsidRPr="008212BD">
        <w:rPr>
          <w:noProof/>
          <w:lang w:eastAsia="zh-CN"/>
        </w:rPr>
        <w:t xml:space="preserve">Back Button -- Clicking on this button will bring </w:t>
      </w:r>
      <w:r>
        <w:rPr>
          <w:noProof/>
          <w:lang w:eastAsia="zh-CN"/>
        </w:rPr>
        <w:t>user to last page</w:t>
      </w:r>
    </w:p>
    <w:p w:rsidR="00117428" w:rsidRDefault="00117428" w:rsidP="00957F8A">
      <w:pPr>
        <w:rPr>
          <w:rFonts w:cs="Times New Roman"/>
          <w:noProof/>
          <w:lang w:eastAsia="zh-CN"/>
        </w:rPr>
      </w:pPr>
    </w:p>
    <w:p w:rsidR="00117428" w:rsidRDefault="00117428" w:rsidP="00957F8A">
      <w:pPr>
        <w:rPr>
          <w:noProof/>
          <w:lang w:eastAsia="zh-CN"/>
        </w:rPr>
      </w:pPr>
      <w:r>
        <w:rPr>
          <w:noProof/>
          <w:lang w:eastAsia="zh-CN"/>
        </w:rPr>
        <w:t>For the alert or information message, the style is looks like this.</w:t>
      </w:r>
    </w:p>
    <w:p w:rsidR="00117428" w:rsidRDefault="00117428" w:rsidP="00957F8A">
      <w:pPr>
        <w:rPr>
          <w:rFonts w:cs="Times New Roman"/>
          <w:noProof/>
          <w:lang w:eastAsia="zh-CN"/>
        </w:rPr>
      </w:pPr>
      <w:r w:rsidRPr="00180536">
        <w:rPr>
          <w:rFonts w:cs="Times New Roman"/>
          <w:noProof/>
          <w:lang w:val="en-US" w:eastAsia="zh-CN"/>
        </w:rPr>
        <w:pict>
          <v:shape id="Picture 84" o:spid="_x0000_i1048" type="#_x0000_t75" style="width:204.75pt;height:204.75pt;visibility:visible">
            <v:imagedata r:id="rId25" o:title=""/>
          </v:shape>
        </w:pict>
      </w:r>
    </w:p>
    <w:p w:rsidR="00117428" w:rsidRPr="008212BD" w:rsidRDefault="00117428" w:rsidP="00957F8A">
      <w:pPr>
        <w:rPr>
          <w:rFonts w:cs="Times New Roman"/>
          <w:noProof/>
          <w:lang w:eastAsia="zh-CN"/>
        </w:rPr>
      </w:pPr>
      <w:r>
        <w:rPr>
          <w:noProof/>
          <w:lang w:eastAsia="zh-CN"/>
        </w:rPr>
        <w:t>Or use the native popup message function.</w:t>
      </w:r>
    </w:p>
    <w:p w:rsidR="00117428" w:rsidRDefault="00117428" w:rsidP="00231171">
      <w:pPr>
        <w:pStyle w:val="Heading2"/>
        <w:rPr>
          <w:rFonts w:cs="Times New Roman"/>
        </w:rPr>
      </w:pPr>
      <w:r>
        <w:t xml:space="preserve">Main </w:t>
      </w:r>
      <w:r w:rsidRPr="002C7D82">
        <w:t>Page (Landing Page)</w:t>
      </w:r>
    </w:p>
    <w:p w:rsidR="00117428" w:rsidRDefault="00117428">
      <w:pPr>
        <w:rPr>
          <w:rFonts w:cs="Times New Roman"/>
          <w:sz w:val="24"/>
          <w:szCs w:val="24"/>
        </w:rPr>
      </w:pPr>
      <w:r w:rsidRPr="00231171">
        <w:rPr>
          <w:sz w:val="24"/>
          <w:szCs w:val="24"/>
        </w:rPr>
        <w:t xml:space="preserve">Title: </w:t>
      </w:r>
      <w:r w:rsidRPr="008A77E7">
        <w:rPr>
          <w:b/>
          <w:bCs/>
          <w:sz w:val="24"/>
          <w:szCs w:val="24"/>
        </w:rPr>
        <w:t>Domino's Pizza</w:t>
      </w:r>
    </w:p>
    <w:p w:rsidR="00117428" w:rsidRPr="00231171" w:rsidRDefault="00117428">
      <w:pPr>
        <w:rPr>
          <w:rFonts w:cs="Times New Roman"/>
          <w:sz w:val="24"/>
          <w:szCs w:val="24"/>
        </w:rPr>
      </w:pPr>
      <w:r w:rsidRPr="00180536">
        <w:rPr>
          <w:rFonts w:cs="Times New Roman"/>
          <w:noProof/>
          <w:sz w:val="24"/>
          <w:szCs w:val="24"/>
          <w:lang w:val="en-US" w:eastAsia="zh-CN"/>
        </w:rPr>
        <w:pict>
          <v:shape id="Picture 56" o:spid="_x0000_i1049" type="#_x0000_t75" style="width:232.5pt;height:348pt;visibility:visible">
            <v:imagedata r:id="rId26" o:title=""/>
          </v:shape>
        </w:pict>
      </w:r>
    </w:p>
    <w:p w:rsidR="00117428" w:rsidRPr="0071799C" w:rsidRDefault="00117428" w:rsidP="008F714B">
      <w:pPr>
        <w:outlineLvl w:val="0"/>
        <w:rPr>
          <w:b/>
          <w:bCs/>
          <w:u w:val="single"/>
        </w:rPr>
      </w:pPr>
      <w:r w:rsidRPr="0071799C">
        <w:rPr>
          <w:b/>
          <w:bCs/>
          <w:u w:val="single"/>
        </w:rPr>
        <w:t>Interactive Elements</w:t>
      </w:r>
    </w:p>
    <w:p w:rsidR="00117428" w:rsidRPr="00851792" w:rsidRDefault="00117428" w:rsidP="008F714B">
      <w:pPr>
        <w:pStyle w:val="ListParagraph"/>
        <w:numPr>
          <w:ilvl w:val="0"/>
          <w:numId w:val="1"/>
        </w:numPr>
        <w:ind w:left="360"/>
        <w:rPr>
          <w:rFonts w:cs="Times New Roman"/>
          <w:b/>
          <w:bCs/>
          <w:u w:val="single"/>
        </w:rPr>
      </w:pPr>
      <w:r>
        <w:rPr>
          <w:b/>
          <w:bCs/>
        </w:rPr>
        <w:t xml:space="preserve">Locate by GPS </w:t>
      </w:r>
      <w:r>
        <w:t>– Clicking on this button will locate all stores closest to your current location, as determined by the GPS</w:t>
      </w:r>
    </w:p>
    <w:p w:rsidR="00117428" w:rsidRDefault="00117428" w:rsidP="00133EDE">
      <w:pPr>
        <w:pStyle w:val="ListParagraph"/>
        <w:numPr>
          <w:ilvl w:val="1"/>
          <w:numId w:val="1"/>
        </w:numPr>
      </w:pPr>
      <w:r w:rsidRPr="00851792">
        <w:t xml:space="preserve">If </w:t>
      </w:r>
      <w:r>
        <w:t>app cannot get the GPS location at that time, in the same page popup message (</w:t>
      </w:r>
      <w:r w:rsidRPr="00133EDE">
        <w:rPr>
          <w:b/>
          <w:bCs/>
          <w:sz w:val="24"/>
          <w:szCs w:val="24"/>
        </w:rPr>
        <w:t>mGPSNotAvailable</w:t>
      </w:r>
      <w:r>
        <w:t>) "</w:t>
      </w:r>
      <w:r w:rsidRPr="00133EDE">
        <w:rPr>
          <w:b/>
          <w:bCs/>
          <w:color w:val="365F91"/>
        </w:rPr>
        <w:t>We are sorry, but your location could not obtained at this time. Please try searching by  postal code/location</w:t>
      </w:r>
      <w:r>
        <w:t xml:space="preserve"> ".</w:t>
      </w:r>
    </w:p>
    <w:p w:rsidR="00117428" w:rsidRPr="00133EDE" w:rsidRDefault="00117428" w:rsidP="00133ED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t>If current GPS location available, call webservice, if no stores found popup message</w:t>
      </w:r>
      <w:r w:rsidRPr="00133EDE">
        <w:t xml:space="preserve"> </w:t>
      </w:r>
      <w:r>
        <w:t>message (</w:t>
      </w:r>
      <w:r w:rsidRPr="00133EDE">
        <w:rPr>
          <w:b/>
          <w:bCs/>
          <w:sz w:val="24"/>
          <w:szCs w:val="24"/>
        </w:rPr>
        <w:t>mNoStore</w:t>
      </w:r>
      <w:r>
        <w:t>) "</w:t>
      </w:r>
      <w:r w:rsidRPr="00133EDE">
        <w:rPr>
          <w:color w:val="365F91"/>
        </w:rPr>
        <w:t xml:space="preserve"> Sorry, there are no locations close to the postal code/address that you entered.</w:t>
      </w:r>
      <w:r>
        <w:t xml:space="preserve"> "</w:t>
      </w:r>
      <w:r w:rsidRPr="00133EDE">
        <w:rPr>
          <w:b/>
          <w:bCs/>
        </w:rPr>
        <w:t xml:space="preserve">, </w:t>
      </w:r>
      <w:r>
        <w:t>otherwise display page "</w:t>
      </w:r>
      <w:r w:rsidRPr="00133EDE">
        <w:rPr>
          <w:b/>
          <w:bCs/>
          <w:sz w:val="24"/>
          <w:szCs w:val="24"/>
        </w:rPr>
        <w:t>ListView".</w:t>
      </w:r>
    </w:p>
    <w:p w:rsidR="00117428" w:rsidRPr="00851792" w:rsidRDefault="00117428" w:rsidP="008F714B">
      <w:pPr>
        <w:pStyle w:val="ListParagraph"/>
        <w:ind w:left="360"/>
        <w:rPr>
          <w:rFonts w:cs="Times New Roman"/>
          <w:b/>
          <w:bCs/>
          <w:u w:val="single"/>
        </w:rPr>
      </w:pPr>
    </w:p>
    <w:p w:rsidR="00117428" w:rsidRDefault="00117428" w:rsidP="008270C3">
      <w:pPr>
        <w:pStyle w:val="ListParagraph"/>
        <w:numPr>
          <w:ilvl w:val="0"/>
          <w:numId w:val="1"/>
        </w:numPr>
        <w:ind w:left="360"/>
      </w:pPr>
      <w:r w:rsidRPr="008270C3">
        <w:rPr>
          <w:b/>
          <w:bCs/>
        </w:rPr>
        <w:t xml:space="preserve">Locate by Postal Code/Location </w:t>
      </w:r>
      <w:r>
        <w:t>– Clicking on this button to a page where you can manually enter a postal code, address or city "</w:t>
      </w:r>
      <w:r w:rsidRPr="008270C3">
        <w:rPr>
          <w:b/>
          <w:bCs/>
        </w:rPr>
        <w:t>FindStore</w:t>
      </w:r>
      <w:r>
        <w:t xml:space="preserve">". </w:t>
      </w:r>
    </w:p>
    <w:p w:rsidR="00117428" w:rsidRPr="006255B5" w:rsidRDefault="00117428" w:rsidP="00C5710D">
      <w:pPr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Object 1" o:spid="_x0000_i1050" type="#_x0000_t75" style="width:468.75pt;height:390pt;visibility:visible">
            <v:imagedata r:id="rId27" o:title="" croptop="-1455f" cropbottom="-296f"/>
            <o:lock v:ext="edit" aspectratio="f"/>
          </v:shape>
        </w:pict>
      </w:r>
    </w:p>
    <w:p w:rsidR="00117428" w:rsidRPr="009A49D2" w:rsidRDefault="00117428" w:rsidP="00C5710D">
      <w:pPr>
        <w:rPr>
          <w:rFonts w:cs="Times New Roman"/>
        </w:rPr>
      </w:pPr>
      <w:r w:rsidRPr="009A49D2">
        <w:t>Figure 1</w:t>
      </w:r>
      <w:r>
        <w:t xml:space="preserve">  Work flow for "Find a store"</w:t>
      </w:r>
    </w:p>
    <w:p w:rsidR="00117428" w:rsidRDefault="00117428" w:rsidP="00133EDE">
      <w:pPr>
        <w:pStyle w:val="Heading2"/>
        <w:rPr>
          <w:rFonts w:cs="Times New Roman"/>
        </w:rPr>
      </w:pPr>
      <w:r w:rsidRPr="00133EDE">
        <w:t>Page FindStore (Find a store)</w:t>
      </w:r>
    </w:p>
    <w:p w:rsidR="00117428" w:rsidRPr="008F028A" w:rsidRDefault="00117428" w:rsidP="008F028A">
      <w:pPr>
        <w:rPr>
          <w:rFonts w:cs="Times New Roman"/>
        </w:rPr>
      </w:pPr>
      <w:r>
        <w:t xml:space="preserve">title: </w:t>
      </w:r>
      <w:r w:rsidRPr="008F028A">
        <w:rPr>
          <w:b/>
          <w:bCs/>
        </w:rPr>
        <w:t>Locate by Address</w:t>
      </w:r>
    </w:p>
    <w:p w:rsidR="00117428" w:rsidRDefault="00117428" w:rsidP="00C5710D">
      <w:pPr>
        <w:pStyle w:val="ListParagraph"/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Picture 60" o:spid="_x0000_i1051" type="#_x0000_t75" style="width:218.25pt;height:327pt;visibility:visible">
            <v:imagedata r:id="rId28" o:title=""/>
          </v:shape>
        </w:pict>
      </w:r>
    </w:p>
    <w:p w:rsidR="00117428" w:rsidRDefault="00117428" w:rsidP="00832F00">
      <w:pPr>
        <w:pStyle w:val="ListParagraph"/>
        <w:rPr>
          <w:rFonts w:cs="Times New Roman"/>
          <w:b/>
          <w:bCs/>
          <w:u w:val="single"/>
        </w:rPr>
      </w:pPr>
      <w:r w:rsidRPr="008D1C67">
        <w:rPr>
          <w:b/>
          <w:bCs/>
          <w:u w:val="single"/>
        </w:rPr>
        <w:t>Interactive Elements</w:t>
      </w:r>
      <w:r>
        <w:rPr>
          <w:rFonts w:cs="Times New Roman"/>
          <w:b/>
          <w:bCs/>
          <w:u w:val="single"/>
        </w:rPr>
        <w:br/>
      </w:r>
    </w:p>
    <w:p w:rsidR="00117428" w:rsidRDefault="00117428" w:rsidP="00832F00">
      <w:pPr>
        <w:pStyle w:val="ListParagraph"/>
      </w:pPr>
      <w:r w:rsidRPr="008D1C67">
        <w:rPr>
          <w:b/>
          <w:bCs/>
        </w:rPr>
        <w:t>Postal code/address search field</w:t>
      </w:r>
      <w:r>
        <w:rPr>
          <w:b/>
          <w:bCs/>
        </w:rPr>
        <w:t xml:space="preserve"> </w:t>
      </w:r>
      <w:r>
        <w:t xml:space="preserve">– Users can search a store by postal code, or by address.  Address is inputted in the following format: </w:t>
      </w:r>
      <w:r w:rsidRPr="008D1C67">
        <w:rPr>
          <w:i/>
          <w:iCs/>
        </w:rPr>
        <w:t>number street name, city, province</w:t>
      </w:r>
      <w:r>
        <w:t>.  Search results work much the same as locating by GPS.</w:t>
      </w:r>
    </w:p>
    <w:p w:rsidR="00117428" w:rsidRDefault="00117428" w:rsidP="00832F00">
      <w:pPr>
        <w:pStyle w:val="ListParagraph"/>
      </w:pPr>
    </w:p>
    <w:p w:rsidR="00117428" w:rsidRDefault="00117428" w:rsidP="00C5710D">
      <w:pPr>
        <w:pStyle w:val="ListParagraph"/>
      </w:pPr>
      <w:r>
        <w:t>When the user input postal/address, the app first call a service (now suggest use Google) to convert the address/postal to latitude/longitude, If cannot get the latitude/longitude, popup message (</w:t>
      </w:r>
      <w:r w:rsidRPr="00A31140">
        <w:rPr>
          <w:b/>
          <w:bCs/>
          <w:sz w:val="24"/>
          <w:szCs w:val="24"/>
        </w:rPr>
        <w:t>mAddrNotResolved</w:t>
      </w:r>
      <w:r>
        <w:t>)</w:t>
      </w:r>
      <w:r w:rsidRPr="001C46B1">
        <w:rPr>
          <w:color w:val="365F91"/>
        </w:rPr>
        <w:t xml:space="preserve"> </w:t>
      </w:r>
      <w:r>
        <w:rPr>
          <w:color w:val="365F91"/>
        </w:rPr>
        <w:t>"No locations found for the postal code/address that you entered.</w:t>
      </w:r>
      <w:r>
        <w:t>".</w:t>
      </w:r>
    </w:p>
    <w:p w:rsidR="00117428" w:rsidRDefault="00117428" w:rsidP="00C5710D">
      <w:pPr>
        <w:pStyle w:val="ListParagraph"/>
      </w:pPr>
    </w:p>
    <w:p w:rsidR="00117428" w:rsidRDefault="00117428" w:rsidP="00C5710D">
      <w:pPr>
        <w:pStyle w:val="ListParagraph"/>
      </w:pPr>
      <w:r>
        <w:t xml:space="preserve"> If success get convert the address to a pair of latitude/longitude, then call webservice to get the store list (same as locate by GPS). </w:t>
      </w:r>
    </w:p>
    <w:p w:rsidR="00117428" w:rsidRDefault="00117428" w:rsidP="00C5710D">
      <w:pPr>
        <w:pStyle w:val="ListParagraph"/>
      </w:pPr>
    </w:p>
    <w:p w:rsidR="00117428" w:rsidRDefault="00117428" w:rsidP="00C5710D">
      <w:pPr>
        <w:pStyle w:val="ListParagraph"/>
        <w:rPr>
          <w:rFonts w:cs="Times New Roman"/>
          <w:b/>
          <w:bCs/>
        </w:rPr>
      </w:pPr>
      <w:r>
        <w:t>After call our webservice, if no stores found, popup message (</w:t>
      </w:r>
      <w:r w:rsidRPr="00CC71E8">
        <w:rPr>
          <w:b/>
          <w:bCs/>
          <w:sz w:val="24"/>
          <w:szCs w:val="24"/>
        </w:rPr>
        <w:t>mNoStore</w:t>
      </w:r>
      <w:r>
        <w:t>) "</w:t>
      </w:r>
      <w:r w:rsidRPr="0051761B">
        <w:rPr>
          <w:color w:val="365F91"/>
        </w:rPr>
        <w:t xml:space="preserve"> </w:t>
      </w:r>
      <w:r>
        <w:rPr>
          <w:color w:val="365F91"/>
        </w:rPr>
        <w:t>Sorry, there are no locations close to the postal code/address that you entered.</w:t>
      </w:r>
      <w:r>
        <w:t xml:space="preserve"> "</w:t>
      </w:r>
      <w:r w:rsidRPr="00AD6412">
        <w:rPr>
          <w:b/>
          <w:bCs/>
        </w:rPr>
        <w:t xml:space="preserve"> </w: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</w:p>
    <w:p w:rsidR="00117428" w:rsidRDefault="00117428" w:rsidP="00C5710D">
      <w:pPr>
        <w:pStyle w:val="ListParagraph"/>
      </w:pPr>
      <w:r w:rsidRPr="001C46B1">
        <w:t>Before get the store list</w:t>
      </w:r>
      <w:r>
        <w:t xml:space="preserve"> result</w:t>
      </w:r>
      <w:r w:rsidRPr="001C46B1">
        <w:t xml:space="preserve"> from our server, keep page in the search page and show</w:t>
      </w:r>
      <w:r>
        <w:t xml:space="preserve"> an</w:t>
      </w:r>
      <w:r w:rsidRPr="001C46B1">
        <w:t xml:space="preserve"> indicator </w:t>
      </w:r>
      <w:r>
        <w:t xml:space="preserve">like spin or progress, let </w:t>
      </w:r>
      <w:r w:rsidRPr="001C46B1">
        <w:t>the user</w:t>
      </w:r>
      <w:r>
        <w:t xml:space="preserve"> know</w:t>
      </w:r>
      <w:r w:rsidRPr="001C46B1">
        <w:t xml:space="preserve"> it is running.</w:t>
      </w:r>
      <w:r>
        <w:t xml:space="preserve">  And keep the page not changed after the messages display.</w: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</w:p>
    <w:p w:rsidR="00117428" w:rsidRDefault="00117428" w:rsidP="008F028A">
      <w:pPr>
        <w:pStyle w:val="Heading2"/>
      </w:pPr>
      <w:r>
        <w:t>Page Store List (StoreList)</w:t>
      </w:r>
    </w:p>
    <w:p w:rsidR="00117428" w:rsidRDefault="00117428" w:rsidP="008F028A">
      <w:pPr>
        <w:rPr>
          <w:rFonts w:cs="Times New Roman"/>
        </w:rPr>
      </w:pPr>
      <w:r>
        <w:t xml:space="preserve">Title:  </w:t>
      </w:r>
      <w:r w:rsidRPr="008F028A">
        <w:rPr>
          <w:b/>
          <w:bCs/>
        </w:rPr>
        <w:t>Results - List View</w:t>
      </w:r>
    </w:p>
    <w:p w:rsidR="00117428" w:rsidRDefault="00117428" w:rsidP="008504E8">
      <w:pPr>
        <w:pStyle w:val="ListParagraph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63" o:spid="_x0000_i1052" type="#_x0000_t75" style="width:212.25pt;height:320.25pt;visibility:visible">
            <v:imagedata r:id="rId29" o:title=""/>
          </v:shape>
        </w:pict>
      </w:r>
    </w:p>
    <w:p w:rsidR="00117428" w:rsidRDefault="00117428" w:rsidP="008504E8">
      <w:r>
        <w:t>Note: all the start point for the "Direction" and distance is based on the GPS or the address input.</w:t>
      </w:r>
    </w:p>
    <w:p w:rsidR="00117428" w:rsidRDefault="00117428" w:rsidP="008504E8">
      <w:r>
        <w:t>All the stores in the list sorted by distance based on the current location.</w:t>
      </w:r>
    </w:p>
    <w:p w:rsidR="00117428" w:rsidRDefault="00117428" w:rsidP="008504E8">
      <w:r>
        <w:t>All the results will be displayed on one page(*),  and use scroll key down/up view. And the button should float on the same position (Bottom).</w:t>
      </w:r>
    </w:p>
    <w:p w:rsidR="00117428" w:rsidRDefault="00117428" w:rsidP="008504E8">
      <w:r>
        <w:t>Format for Each item display</w:t>
      </w:r>
    </w:p>
    <w:p w:rsidR="00117428" w:rsidRDefault="00117428" w:rsidP="001C46B1">
      <w:r>
        <w:rPr>
          <w:noProof/>
          <w:lang w:val="en-US"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03.65pt;margin-top:.8pt;width:136.85pt;height:48.25pt;z-index:251656704">
            <v:textbox style="mso-fit-shape-to-text:t">
              <w:txbxContent>
                <w:p w:rsidR="00117428" w:rsidRPr="00180536" w:rsidRDefault="00117428" w:rsidP="0099556B">
                  <w:pPr>
                    <w:spacing w:after="0" w:line="240" w:lineRule="auto"/>
                    <w:rPr>
                      <w:i/>
                      <w:iCs/>
                      <w:color w:val="E36C0A"/>
                    </w:rPr>
                  </w:pPr>
                  <w:r w:rsidRPr="00180536">
                    <w:rPr>
                      <w:i/>
                      <w:iCs/>
                      <w:color w:val="E36C0A"/>
                    </w:rPr>
                    <w:t>1. Number &amp; Street</w:t>
                  </w:r>
                </w:p>
                <w:p w:rsidR="00117428" w:rsidRPr="00180536" w:rsidRDefault="00117428" w:rsidP="0099556B">
                  <w:pPr>
                    <w:spacing w:after="0" w:line="240" w:lineRule="auto"/>
                    <w:rPr>
                      <w:i/>
                      <w:iCs/>
                      <w:color w:val="E36C0A"/>
                    </w:rPr>
                  </w:pPr>
                  <w:r w:rsidRPr="00180536">
                    <w:rPr>
                      <w:i/>
                      <w:iCs/>
                      <w:color w:val="E36C0A"/>
                    </w:rPr>
                    <w:t>2. City &amp; Province &amp; Postal</w:t>
                  </w:r>
                </w:p>
              </w:txbxContent>
            </v:textbox>
          </v:shape>
        </w:pict>
      </w:r>
      <w:r>
        <w:rPr>
          <w:noProof/>
          <w:lang w:val="en-US" w:eastAsia="zh-CN"/>
        </w:rPr>
        <w:pict>
          <v:shape id="_x0000_s1027" type="#_x0000_t202" style="position:absolute;margin-left:50.25pt;margin-top:.8pt;width:136.85pt;height:128.25pt;z-index:251655680">
            <v:textbox style="mso-fit-shape-to-text:t">
              <w:txbxContent>
                <w:p w:rsidR="00117428" w:rsidRDefault="00117428" w:rsidP="0099556B">
                  <w:pPr>
                    <w:spacing w:after="0" w:line="240" w:lineRule="auto"/>
                  </w:pPr>
                  <w:r>
                    <w:t>123 Major Mackenzie Dr E</w:t>
                  </w:r>
                </w:p>
                <w:p w:rsidR="00117428" w:rsidRDefault="00117428" w:rsidP="0099556B">
                  <w:pPr>
                    <w:spacing w:after="0" w:line="240" w:lineRule="auto"/>
                  </w:pPr>
                  <w:r>
                    <w:t>Markham, ON M2S 3C2</w:t>
                  </w:r>
                </w:p>
              </w:txbxContent>
            </v:textbox>
          </v:shape>
        </w:pict>
      </w:r>
      <w:r>
        <w:t xml:space="preserve">Location: </w:t>
      </w:r>
    </w:p>
    <w:p w:rsidR="00117428" w:rsidRPr="00B350AA" w:rsidRDefault="00117428" w:rsidP="008504E8">
      <w:pPr>
        <w:rPr>
          <w:rFonts w:cs="Times New Roman"/>
        </w:rPr>
      </w:pPr>
    </w:p>
    <w:p w:rsidR="00117428" w:rsidRDefault="00117428" w:rsidP="007D0B21">
      <w:pPr>
        <w:outlineLvl w:val="0"/>
        <w:rPr>
          <w:rFonts w:cs="Times New Roman"/>
          <w:b/>
          <w:bCs/>
          <w:u w:val="single"/>
        </w:rPr>
      </w:pPr>
      <w:r>
        <w:rPr>
          <w:noProof/>
          <w:lang w:val="en-US" w:eastAsia="zh-CN"/>
        </w:rPr>
        <w:pict>
          <v:shape id="_x0000_s1028" type="#_x0000_t202" style="position:absolute;margin-left:203.65pt;margin-top:5.4pt;width:136.85pt;height:35.85pt;z-index:251658752">
            <v:textbox>
              <w:txbxContent>
                <w:p w:rsidR="00117428" w:rsidRPr="00180536" w:rsidRDefault="00117428" w:rsidP="0099556B">
                  <w:pPr>
                    <w:rPr>
                      <w:color w:val="E36C0A"/>
                    </w:rPr>
                  </w:pPr>
                  <w:r w:rsidRPr="00180536">
                    <w:rPr>
                      <w:color w:val="E36C0A"/>
                    </w:rPr>
                    <w:t>Unit: km,  use 2 decimal digits</w:t>
                  </w:r>
                </w:p>
              </w:txbxContent>
            </v:textbox>
          </v:shape>
        </w:pict>
      </w:r>
      <w:r>
        <w:rPr>
          <w:noProof/>
          <w:lang w:val="en-US" w:eastAsia="zh-CN"/>
        </w:rPr>
        <w:pict>
          <v:shape id="_x0000_s1029" type="#_x0000_t202" style="position:absolute;margin-left:49.9pt;margin-top:4.65pt;width:136.85pt;height:48.25pt;z-index:251657728">
            <v:textbox style="mso-fit-shape-to-text:t">
              <w:txbxContent>
                <w:p w:rsidR="00117428" w:rsidRDefault="00117428" w:rsidP="0099556B">
                  <w:pPr>
                    <w:spacing w:after="0" w:line="240" w:lineRule="auto"/>
                  </w:pPr>
                  <w:r>
                    <w:t>~ 2.52 km</w:t>
                  </w:r>
                </w:p>
              </w:txbxContent>
            </v:textbox>
          </v:shape>
        </w:pict>
      </w:r>
      <w:r w:rsidRPr="0099556B">
        <w:rPr>
          <w:noProof/>
          <w:lang w:eastAsia="zh-CN"/>
        </w:rPr>
        <w:t>Distance</w:t>
      </w:r>
      <w:r>
        <w:rPr>
          <w:noProof/>
          <w:lang w:eastAsia="zh-CN"/>
        </w:rPr>
        <w:t>:</w:t>
      </w:r>
    </w:p>
    <w:p w:rsidR="00117428" w:rsidRDefault="00117428" w:rsidP="007D0B21">
      <w:pPr>
        <w:outlineLvl w:val="0"/>
        <w:rPr>
          <w:rFonts w:cs="Times New Roman"/>
        </w:rPr>
      </w:pPr>
    </w:p>
    <w:p w:rsidR="00117428" w:rsidRPr="004611F1" w:rsidRDefault="00117428" w:rsidP="007D0B21">
      <w:pPr>
        <w:outlineLvl w:val="0"/>
        <w:rPr>
          <w:rFonts w:cs="Times New Roman"/>
        </w:rPr>
      </w:pPr>
      <w:r w:rsidRPr="004611F1">
        <w:t>If the coupon count is not 0, show the icon</w:t>
      </w:r>
      <w:r w:rsidRPr="00180536">
        <w:rPr>
          <w:rFonts w:cs="Times New Roman"/>
          <w:noProof/>
          <w:lang w:val="en-US" w:eastAsia="zh-CN"/>
        </w:rPr>
        <w:pict>
          <v:shape id="Picture 74" o:spid="_x0000_i1053" type="#_x0000_t75" style="width:33.75pt;height:31.5pt;visibility:visible">
            <v:imagedata r:id="rId22" o:title=""/>
          </v:shape>
        </w:pict>
      </w:r>
    </w:p>
    <w:p w:rsidR="00117428" w:rsidRDefault="00117428" w:rsidP="007D0B21">
      <w:pPr>
        <w:outlineLvl w:val="0"/>
        <w:rPr>
          <w:rFonts w:cs="Times New Roman"/>
          <w:b/>
          <w:bCs/>
          <w:u w:val="single"/>
        </w:rPr>
      </w:pPr>
      <w:r w:rsidRPr="004611F1">
        <w:t>if the flyers count is not 0, show the icon</w:t>
      </w:r>
      <w:r w:rsidRPr="00180536">
        <w:rPr>
          <w:rFonts w:cs="Times New Roman"/>
          <w:noProof/>
          <w:lang w:val="en-US" w:eastAsia="zh-CN"/>
        </w:rPr>
        <w:pict>
          <v:shape id="Picture 70" o:spid="_x0000_i1054" type="#_x0000_t75" style="width:30.75pt;height:31.5pt;visibility:visible">
            <v:imagedata r:id="rId21" o:title=""/>
          </v:shape>
        </w:pict>
      </w:r>
    </w:p>
    <w:p w:rsidR="00117428" w:rsidRPr="001E51EE" w:rsidRDefault="00117428" w:rsidP="007D0B21">
      <w:pPr>
        <w:outlineLvl w:val="0"/>
        <w:rPr>
          <w:b/>
          <w:bCs/>
          <w:u w:val="single"/>
        </w:rPr>
      </w:pPr>
      <w:r w:rsidRPr="001E51EE">
        <w:rPr>
          <w:b/>
          <w:bCs/>
          <w:u w:val="single"/>
        </w:rPr>
        <w:t>Interactive Elements</w:t>
      </w:r>
    </w:p>
    <w:p w:rsidR="00117428" w:rsidRDefault="00117428" w:rsidP="00164C8A">
      <w:pPr>
        <w:pStyle w:val="ListParagraph"/>
        <w:numPr>
          <w:ilvl w:val="0"/>
          <w:numId w:val="10"/>
        </w:numPr>
      </w:pPr>
      <w:r w:rsidRPr="00834BFF">
        <w:rPr>
          <w:b/>
          <w:bCs/>
        </w:rPr>
        <w:t>Back Button</w:t>
      </w:r>
      <w:r>
        <w:rPr>
          <w:b/>
          <w:bCs/>
        </w:rPr>
        <w:t xml:space="preserve"> </w:t>
      </w:r>
      <w:r>
        <w:t>– Back button will allow the user to go back to the previous page.</w:t>
      </w:r>
    </w:p>
    <w:p w:rsidR="00117428" w:rsidRDefault="00117428" w:rsidP="00164C8A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Individual Store Listing </w:t>
      </w:r>
      <w:r>
        <w:t>– Selecting this will bring you to a page with the store listing’s information, such as address, phone number etc... Page "</w:t>
      </w:r>
      <w:r w:rsidRPr="004611F1">
        <w:rPr>
          <w:b/>
          <w:bCs/>
        </w:rPr>
        <w:t>StoreView</w:t>
      </w:r>
      <w:r>
        <w:t>".</w:t>
      </w:r>
    </w:p>
    <w:p w:rsidR="00117428" w:rsidRDefault="00117428" w:rsidP="00164C8A">
      <w:pPr>
        <w:pStyle w:val="ListParagraph"/>
        <w:numPr>
          <w:ilvl w:val="0"/>
          <w:numId w:val="10"/>
        </w:numPr>
      </w:pPr>
      <w:r>
        <w:rPr>
          <w:b/>
          <w:bCs/>
        </w:rPr>
        <w:t xml:space="preserve">Map View </w:t>
      </w:r>
      <w:r>
        <w:t>– Clicking this will bring the user to a map which shows all results in a map Page "</w:t>
      </w:r>
      <w:r w:rsidRPr="004611F1">
        <w:rPr>
          <w:b/>
          <w:bCs/>
        </w:rPr>
        <w:t>MapView</w:t>
      </w:r>
      <w:r>
        <w:t>"</w:t>
      </w:r>
    </w:p>
    <w:p w:rsidR="00117428" w:rsidRDefault="00117428" w:rsidP="00C5710D">
      <w:pPr>
        <w:pStyle w:val="ListParagraph"/>
        <w:rPr>
          <w:rFonts w:cs="Times New Roman"/>
        </w:rPr>
      </w:pPr>
    </w:p>
    <w:p w:rsidR="00117428" w:rsidRDefault="00117428" w:rsidP="008F028A">
      <w:pPr>
        <w:pStyle w:val="Heading2"/>
      </w:pPr>
      <w:r w:rsidRPr="00F819A4">
        <w:t xml:space="preserve">Page </w:t>
      </w:r>
      <w:r>
        <w:t>Store Detail (</w:t>
      </w:r>
      <w:r w:rsidRPr="004611F1">
        <w:t>StoreView</w:t>
      </w:r>
      <w:r>
        <w:t>)</w:t>
      </w:r>
    </w:p>
    <w:p w:rsidR="00117428" w:rsidRDefault="00117428" w:rsidP="00F819A4">
      <w:pPr>
        <w:pStyle w:val="ListParagraph"/>
        <w:ind w:left="0"/>
        <w:rPr>
          <w:b/>
          <w:bCs/>
        </w:rPr>
      </w:pPr>
      <w:r w:rsidRPr="008F028A">
        <w:t>Title</w:t>
      </w:r>
      <w:r>
        <w:rPr>
          <w:b/>
          <w:bCs/>
        </w:rPr>
        <w:t>:  Store Information</w:t>
      </w:r>
    </w:p>
    <w:p w:rsidR="00117428" w:rsidRDefault="00117428" w:rsidP="00F819A4">
      <w:pPr>
        <w:pStyle w:val="ListParagraph"/>
        <w:ind w:left="0"/>
        <w:rPr>
          <w:b/>
          <w:bCs/>
        </w:rPr>
      </w:pPr>
    </w:p>
    <w:p w:rsidR="00117428" w:rsidRDefault="00117428" w:rsidP="00F819A4">
      <w:pPr>
        <w:pStyle w:val="ListParagraph"/>
        <w:ind w:left="0"/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Picture 75" o:spid="_x0000_i1055" type="#_x0000_t75" style="width:211.5pt;height:318.75pt;visibility:visible">
            <v:imagedata r:id="rId30" o:title=""/>
          </v:shape>
        </w:pict>
      </w:r>
    </w:p>
    <w:p w:rsidR="00117428" w:rsidRDefault="00117428" w:rsidP="004611F1">
      <w:pPr>
        <w:pStyle w:val="ListParagraph"/>
        <w:ind w:left="0"/>
        <w:outlineLvl w:val="0"/>
        <w:rPr>
          <w:rFonts w:cs="Times New Roman"/>
          <w:b/>
          <w:bCs/>
          <w:u w:val="single"/>
        </w:rPr>
      </w:pPr>
    </w:p>
    <w:p w:rsidR="00117428" w:rsidRDefault="00117428" w:rsidP="004611F1">
      <w:pPr>
        <w:pStyle w:val="ListParagraph"/>
        <w:ind w:left="0"/>
        <w:outlineLvl w:val="0"/>
        <w:rPr>
          <w:rFonts w:cs="Times New Roman"/>
        </w:rPr>
      </w:pPr>
    </w:p>
    <w:p w:rsidR="00117428" w:rsidRDefault="00117428" w:rsidP="004611F1">
      <w:pPr>
        <w:pStyle w:val="ListParagraph"/>
        <w:ind w:left="0"/>
        <w:outlineLvl w:val="0"/>
        <w:rPr>
          <w:rFonts w:cs="Times New Roman"/>
        </w:rPr>
      </w:pPr>
      <w:r w:rsidRPr="00164C8A">
        <w:t>3 parts in this page:</w:t>
      </w:r>
    </w:p>
    <w:p w:rsidR="00117428" w:rsidRDefault="00117428" w:rsidP="00164C8A">
      <w:pPr>
        <w:pStyle w:val="ListParagraph"/>
        <w:numPr>
          <w:ilvl w:val="0"/>
          <w:numId w:val="8"/>
        </w:numPr>
        <w:outlineLvl w:val="0"/>
      </w:pPr>
      <w:r>
        <w:t>Address &amp; Phone: address; city/province/postal; phone</w:t>
      </w:r>
    </w:p>
    <w:p w:rsidR="00117428" w:rsidRDefault="00117428" w:rsidP="00164C8A">
      <w:pPr>
        <w:pStyle w:val="ListParagraph"/>
        <w:numPr>
          <w:ilvl w:val="0"/>
          <w:numId w:val="8"/>
        </w:numPr>
        <w:outlineLvl w:val="0"/>
      </w:pPr>
      <w:r>
        <w:t>Store hours: Work hours</w:t>
      </w:r>
    </w:p>
    <w:p w:rsidR="00117428" w:rsidRDefault="00117428" w:rsidP="00164C8A">
      <w:pPr>
        <w:pStyle w:val="ListParagraph"/>
        <w:numPr>
          <w:ilvl w:val="0"/>
          <w:numId w:val="8"/>
        </w:numPr>
        <w:outlineLvl w:val="0"/>
      </w:pPr>
      <w:r>
        <w:t>Operations: Buttons</w:t>
      </w:r>
    </w:p>
    <w:p w:rsidR="00117428" w:rsidRPr="00164C8A" w:rsidRDefault="00117428" w:rsidP="004611F1">
      <w:pPr>
        <w:pStyle w:val="ListParagraph"/>
        <w:ind w:left="0"/>
        <w:outlineLvl w:val="0"/>
        <w:rPr>
          <w:rFonts w:cs="Times New Roman"/>
        </w:rPr>
      </w:pPr>
    </w:p>
    <w:p w:rsidR="00117428" w:rsidRDefault="00117428" w:rsidP="004611F1">
      <w:pPr>
        <w:pStyle w:val="ListParagraph"/>
        <w:ind w:left="0"/>
        <w:outlineLvl w:val="0"/>
        <w:rPr>
          <w:rFonts w:cs="Times New Roman"/>
          <w:b/>
          <w:bCs/>
          <w:u w:val="single"/>
        </w:rPr>
      </w:pPr>
      <w:r w:rsidRPr="00004237">
        <w:rPr>
          <w:b/>
          <w:bCs/>
          <w:u w:val="single"/>
        </w:rPr>
        <w:t>Interactive Elements</w:t>
      </w:r>
    </w:p>
    <w:p w:rsidR="00117428" w:rsidRDefault="00117428" w:rsidP="00C5710D">
      <w:pPr>
        <w:pStyle w:val="ListParagraph"/>
        <w:rPr>
          <w:rFonts w:cs="Times New Roman"/>
          <w:b/>
          <w:bCs/>
          <w:u w:val="single"/>
        </w:rPr>
      </w:pPr>
    </w:p>
    <w:p w:rsidR="00117428" w:rsidRDefault="00117428" w:rsidP="00164C8A">
      <w:pPr>
        <w:pStyle w:val="ListParagraph"/>
        <w:numPr>
          <w:ilvl w:val="0"/>
          <w:numId w:val="9"/>
        </w:numPr>
      </w:pPr>
      <w:r w:rsidRPr="0084710A">
        <w:rPr>
          <w:b/>
          <w:bCs/>
        </w:rPr>
        <w:t>Local Coupon</w:t>
      </w:r>
      <w:r>
        <w:rPr>
          <w:b/>
          <w:bCs/>
        </w:rPr>
        <w:t xml:space="preserve">s </w:t>
      </w:r>
      <w:r>
        <w:t xml:space="preserve">– </w:t>
      </w:r>
      <w:r w:rsidRPr="0084710A">
        <w:t xml:space="preserve"> </w:t>
      </w:r>
      <w:r>
        <w:t>Get the coupons from webservice, if no coupon assigned to this store,  popup message (</w:t>
      </w:r>
      <w:r w:rsidRPr="00CC71E8">
        <w:rPr>
          <w:b/>
          <w:bCs/>
        </w:rPr>
        <w:t>mNoCoupon</w:t>
      </w:r>
      <w:r>
        <w:t>) "</w:t>
      </w:r>
      <w:r>
        <w:rPr>
          <w:color w:val="365F91"/>
        </w:rPr>
        <w:t>There are currently no coupons available.</w:t>
      </w:r>
      <w:r>
        <w:t>", if has coupon, enter</w:t>
      </w:r>
      <w:r w:rsidRPr="0084710A">
        <w:t xml:space="preserve"> the coupon page to show a list of coupons of this store</w:t>
      </w:r>
      <w:r>
        <w:t>(P</w:t>
      </w:r>
      <w:r w:rsidRPr="0084710A">
        <w:rPr>
          <w:b/>
          <w:bCs/>
        </w:rPr>
        <w:t xml:space="preserve">age </w:t>
      </w:r>
      <w:r>
        <w:rPr>
          <w:b/>
          <w:bCs/>
        </w:rPr>
        <w:t>"CouponList"</w:t>
      </w:r>
      <w:r>
        <w:t>)</w:t>
      </w:r>
    </w:p>
    <w:p w:rsidR="00117428" w:rsidRDefault="00117428" w:rsidP="0084710A">
      <w:pPr>
        <w:pStyle w:val="ListParagraph"/>
        <w:numPr>
          <w:ilvl w:val="0"/>
          <w:numId w:val="9"/>
        </w:numPr>
      </w:pPr>
      <w:r w:rsidRPr="00164C8A">
        <w:rPr>
          <w:b/>
          <w:bCs/>
        </w:rPr>
        <w:t xml:space="preserve">Local Flyer </w:t>
      </w:r>
      <w:r>
        <w:t xml:space="preserve">– </w:t>
      </w:r>
      <w:r w:rsidRPr="0084710A">
        <w:t xml:space="preserve"> </w:t>
      </w:r>
      <w:r>
        <w:t>Get the flyer list from webservice, if no flyers assigned to this store, popup message (</w:t>
      </w:r>
      <w:r w:rsidRPr="00164C8A">
        <w:rPr>
          <w:b/>
          <w:bCs/>
        </w:rPr>
        <w:t>mNoFlyer</w:t>
      </w:r>
      <w:r>
        <w:t>)  "</w:t>
      </w:r>
      <w:r w:rsidRPr="00164C8A">
        <w:rPr>
          <w:color w:val="365F91"/>
        </w:rPr>
        <w:t>There are currently no flyers available</w:t>
      </w:r>
      <w:r>
        <w:t>", if has flyers, enter</w:t>
      </w:r>
      <w:r w:rsidRPr="0084710A">
        <w:t xml:space="preserve"> the</w:t>
      </w:r>
      <w:r>
        <w:t xml:space="preserve"> flyer </w:t>
      </w:r>
      <w:r w:rsidRPr="0084710A">
        <w:t xml:space="preserve"> page to show a list of </w:t>
      </w:r>
      <w:r>
        <w:t>flyers</w:t>
      </w:r>
      <w:r w:rsidRPr="0084710A">
        <w:t xml:space="preserve"> of this store</w:t>
      </w:r>
      <w:r>
        <w:t>(P</w:t>
      </w:r>
      <w:r w:rsidRPr="0084710A">
        <w:rPr>
          <w:b/>
          <w:bCs/>
        </w:rPr>
        <w:t xml:space="preserve">age </w:t>
      </w:r>
      <w:r>
        <w:rPr>
          <w:b/>
          <w:bCs/>
        </w:rPr>
        <w:t>"FlyerList"</w:t>
      </w:r>
      <w:r>
        <w:t>)</w:t>
      </w:r>
    </w:p>
    <w:p w:rsidR="00117428" w:rsidRDefault="00117428" w:rsidP="00C5710D">
      <w:pPr>
        <w:pStyle w:val="ListParagraph"/>
        <w:numPr>
          <w:ilvl w:val="0"/>
          <w:numId w:val="9"/>
        </w:numPr>
      </w:pPr>
      <w:r w:rsidRPr="00164C8A">
        <w:rPr>
          <w:b/>
          <w:bCs/>
        </w:rPr>
        <w:t xml:space="preserve">Directions </w:t>
      </w:r>
      <w:r>
        <w:t>– Pressing this button will popup a window (page 2.3) to ask user the start point. if select to use current location, then try to get current GPS location, Pressing this will bring the user to a page with turn by turn directions.  The directions will be from the nearest location that was determined by the GPS to the chosen location of the store (Page "</w:t>
      </w:r>
      <w:r w:rsidRPr="00881D09">
        <w:rPr>
          <w:b/>
          <w:bCs/>
        </w:rPr>
        <w:t>Direction</w:t>
      </w:r>
      <w:r>
        <w:t xml:space="preserve">").  </w:t>
      </w:r>
    </w:p>
    <w:p w:rsidR="00117428" w:rsidRDefault="00117428" w:rsidP="00164C8A">
      <w:pPr>
        <w:pStyle w:val="ListParagraph"/>
        <w:numPr>
          <w:ilvl w:val="0"/>
          <w:numId w:val="9"/>
        </w:numPr>
      </w:pPr>
      <w:r w:rsidRPr="00164C8A">
        <w:rPr>
          <w:b/>
          <w:bCs/>
        </w:rPr>
        <w:t xml:space="preserve">Call </w:t>
      </w:r>
      <w:r>
        <w:t>– Clicking on this button will start the device’s phone application, and automatically call the store’s number (if the number applied).</w:t>
      </w:r>
    </w:p>
    <w:p w:rsidR="00117428" w:rsidRDefault="00117428" w:rsidP="00881D09">
      <w:pPr>
        <w:pStyle w:val="ListParagraph"/>
        <w:numPr>
          <w:ilvl w:val="0"/>
          <w:numId w:val="9"/>
        </w:numPr>
      </w:pPr>
      <w:r w:rsidRPr="00164C8A">
        <w:rPr>
          <w:b/>
          <w:bCs/>
        </w:rPr>
        <w:t xml:space="preserve">Back Button </w:t>
      </w:r>
      <w:r>
        <w:t>– Back button will allow the user to go back to the previous page.</w:t>
      </w:r>
    </w:p>
    <w:p w:rsidR="00117428" w:rsidRDefault="00117428" w:rsidP="00C5710D">
      <w:pPr>
        <w:pStyle w:val="ListParagraph"/>
        <w:rPr>
          <w:rFonts w:cs="Times New Roman"/>
        </w:rPr>
      </w:pPr>
    </w:p>
    <w:p w:rsidR="00117428" w:rsidRDefault="00117428" w:rsidP="008F028A">
      <w:pPr>
        <w:pStyle w:val="Heading2"/>
        <w:rPr>
          <w:rFonts w:cs="Times New Roman"/>
          <w:noProof/>
          <w:lang w:eastAsia="zh-CN"/>
        </w:rPr>
      </w:pPr>
      <w:r>
        <w:t>Page  MapView</w:t>
      </w:r>
      <w:r w:rsidRPr="00506DE0">
        <w:rPr>
          <w:noProof/>
          <w:lang w:eastAsia="zh-CN"/>
        </w:rPr>
        <w:t xml:space="preserve"> </w:t>
      </w:r>
    </w:p>
    <w:p w:rsidR="00117428" w:rsidRDefault="00117428" w:rsidP="00C21BC7">
      <w:pPr>
        <w:pStyle w:val="ListParagraph"/>
        <w:ind w:left="0"/>
        <w:rPr>
          <w:rFonts w:cs="Times New Roman"/>
          <w:b/>
          <w:bCs/>
        </w:rPr>
      </w:pPr>
      <w:r>
        <w:rPr>
          <w:noProof/>
          <w:lang w:eastAsia="zh-CN"/>
        </w:rPr>
        <w:t xml:space="preserve">Title:  </w:t>
      </w:r>
      <w:r w:rsidRPr="008F028A">
        <w:rPr>
          <w:b/>
          <w:bCs/>
          <w:noProof/>
          <w:lang w:eastAsia="zh-CN"/>
        </w:rPr>
        <w:t>Results - Map View</w: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78" o:spid="_x0000_i1056" type="#_x0000_t75" style="width:209.25pt;height:315pt;visibility:visible">
            <v:imagedata r:id="rId31" o:title=""/>
          </v:shape>
        </w:pic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</w:p>
    <w:p w:rsidR="00117428" w:rsidRDefault="00117428" w:rsidP="00C5710D">
      <w:pPr>
        <w:pStyle w:val="ListParagraph"/>
      </w:pPr>
      <w:r>
        <w:t>When Map View is selected from the results, the application will display all results on a map as pins, and use the logo as the pin</w:t>
      </w:r>
    </w:p>
    <w:p w:rsidR="00117428" w:rsidRDefault="00117428" w:rsidP="007D0B21">
      <w:pPr>
        <w:pStyle w:val="ListParagraph"/>
        <w:outlineLvl w:val="0"/>
        <w:rPr>
          <w:rFonts w:cs="Times New Roman"/>
          <w:b/>
          <w:bCs/>
        </w:rPr>
      </w:pPr>
    </w:p>
    <w:p w:rsidR="00117428" w:rsidRDefault="00117428" w:rsidP="007D0B21">
      <w:pPr>
        <w:pStyle w:val="ListParagraph"/>
        <w:outlineLvl w:val="0"/>
        <w:rPr>
          <w:rFonts w:cs="Times New Roman"/>
          <w:b/>
          <w:bCs/>
        </w:rPr>
      </w:pPr>
      <w:r w:rsidRPr="002E37D8">
        <w:rPr>
          <w:b/>
          <w:bCs/>
        </w:rPr>
        <w:t>Interactive Elements</w: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</w:p>
    <w:p w:rsidR="00117428" w:rsidRPr="008F028A" w:rsidRDefault="00117428" w:rsidP="00C5710D">
      <w:pPr>
        <w:pStyle w:val="ListParagraph"/>
        <w:rPr>
          <w:rFonts w:cs="Times New Roman"/>
        </w:rPr>
      </w:pPr>
      <w:r>
        <w:rPr>
          <w:b/>
          <w:bCs/>
        </w:rPr>
        <w:t xml:space="preserve">Pins on the Map </w:t>
      </w:r>
      <w:r>
        <w:t xml:space="preserve">– Pressing once on the pin will bring up a caption with abbreviated store </w:t>
      </w:r>
      <w:r w:rsidRPr="008F028A">
        <w:t>information.</w:t>
      </w:r>
      <w:r>
        <w:t xml:space="preserve"> like this:</w:t>
      </w:r>
    </w:p>
    <w:p w:rsidR="00117428" w:rsidRDefault="00117428" w:rsidP="00C5710D">
      <w:pPr>
        <w:pStyle w:val="ListParagraph"/>
        <w:rPr>
          <w:rFonts w:cs="Times New Roman"/>
          <w:noProof/>
          <w:lang w:eastAsia="zh-CN"/>
        </w:rPr>
      </w:pPr>
      <w:r>
        <w:rPr>
          <w:noProof/>
          <w:lang w:val="en-US" w:eastAsia="zh-CN"/>
        </w:rPr>
        <w:pict>
          <v:roundrect id="_x0000_s1030" style="position:absolute;left:0;text-align:left;margin-left:34.5pt;margin-top:5.1pt;width:147.75pt;height:54.75pt;z-index:251659776" arcsize="10923f">
            <v:textbox>
              <w:txbxContent>
                <w:p w:rsidR="00117428" w:rsidRDefault="00117428" w:rsidP="008F028A">
                  <w:pPr>
                    <w:spacing w:after="0" w:line="240" w:lineRule="auto"/>
                  </w:pPr>
                  <w:r>
                    <w:t>43 Victor Ave.</w:t>
                  </w:r>
                </w:p>
                <w:p w:rsidR="00117428" w:rsidRDefault="00117428" w:rsidP="008F028A">
                  <w:pPr>
                    <w:spacing w:after="0" w:line="240" w:lineRule="auto"/>
                  </w:pPr>
                  <w:r>
                    <w:t>Toronto, ON M3C 3S2</w:t>
                  </w:r>
                </w:p>
                <w:p w:rsidR="00117428" w:rsidRDefault="00117428" w:rsidP="008F028A">
                  <w:pPr>
                    <w:spacing w:after="0" w:line="240" w:lineRule="auto"/>
                    <w:rPr>
                      <w:rFonts w:cs="Times New Roman"/>
                    </w:rPr>
                  </w:pPr>
                  <w:hyperlink r:id="rId32" w:history="1">
                    <w:r w:rsidRPr="008F028A">
                      <w:rPr>
                        <w:rStyle w:val="Hyperlink"/>
                      </w:rPr>
                      <w:t>View More</w:t>
                    </w:r>
                  </w:hyperlink>
                </w:p>
              </w:txbxContent>
            </v:textbox>
          </v:roundrect>
        </w:pict>
      </w:r>
    </w:p>
    <w:p w:rsidR="00117428" w:rsidRDefault="00117428" w:rsidP="00C5710D">
      <w:pPr>
        <w:pStyle w:val="ListParagraph"/>
        <w:rPr>
          <w:rFonts w:cs="Times New Roman"/>
          <w:noProof/>
          <w:lang w:eastAsia="zh-CN"/>
        </w:rPr>
      </w:pPr>
    </w:p>
    <w:p w:rsidR="00117428" w:rsidRDefault="00117428" w:rsidP="00C5710D">
      <w:pPr>
        <w:pStyle w:val="ListParagraph"/>
        <w:rPr>
          <w:rFonts w:cs="Times New Roman"/>
          <w:noProof/>
          <w:lang w:eastAsia="zh-CN"/>
        </w:rPr>
      </w:pPr>
    </w:p>
    <w:p w:rsidR="00117428" w:rsidRDefault="00117428" w:rsidP="00C5710D">
      <w:pPr>
        <w:pStyle w:val="ListParagraph"/>
        <w:rPr>
          <w:rFonts w:cs="Times New Roman"/>
        </w:rPr>
      </w:pPr>
    </w:p>
    <w:p w:rsidR="00117428" w:rsidRDefault="00117428" w:rsidP="007D0B21">
      <w:pPr>
        <w:pStyle w:val="ListParagraph"/>
        <w:outlineLvl w:val="0"/>
        <w:rPr>
          <w:rFonts w:cs="Times New Roman"/>
          <w:b/>
          <w:bCs/>
        </w:rPr>
      </w:pPr>
    </w:p>
    <w:p w:rsidR="00117428" w:rsidRDefault="00117428" w:rsidP="007D0B21">
      <w:pPr>
        <w:pStyle w:val="ListParagraph"/>
        <w:outlineLvl w:val="0"/>
        <w:rPr>
          <w:b/>
          <w:bCs/>
        </w:rPr>
      </w:pPr>
      <w:r w:rsidRPr="00C64D7D">
        <w:rPr>
          <w:b/>
          <w:bCs/>
        </w:rPr>
        <w:t>View More Link</w:t>
      </w:r>
      <w:r>
        <w:t xml:space="preserve"> -  will bring the user to the store’s information </w:t>
      </w:r>
      <w:r>
        <w:rPr>
          <w:b/>
          <w:bCs/>
        </w:rPr>
        <w:t>.</w:t>
      </w:r>
    </w:p>
    <w:p w:rsidR="00117428" w:rsidRDefault="00117428" w:rsidP="00C5710D">
      <w:pPr>
        <w:pStyle w:val="ListParagraph"/>
        <w:rPr>
          <w:rFonts w:cs="Times New Roman"/>
          <w:b/>
          <w:bCs/>
        </w:rPr>
      </w:pPr>
    </w:p>
    <w:p w:rsidR="00117428" w:rsidRDefault="00117428" w:rsidP="007D0B21">
      <w:pPr>
        <w:pStyle w:val="ListParagraph"/>
        <w:outlineLvl w:val="0"/>
        <w:rPr>
          <w:rFonts w:cs="Times New Roman"/>
        </w:rPr>
      </w:pPr>
      <w:r>
        <w:rPr>
          <w:b/>
          <w:bCs/>
        </w:rPr>
        <w:t>Close Button</w:t>
      </w:r>
      <w:r>
        <w:t xml:space="preserve"> – Clicking the caption’s close button will close the caption.</w:t>
      </w:r>
      <w:r>
        <w:rPr>
          <w:b/>
          <w:bCs/>
        </w:rPr>
        <w:t xml:space="preserve">  (if no this button, when use click any place outside the pop window, it closed)</w:t>
      </w:r>
    </w:p>
    <w:p w:rsidR="00117428" w:rsidRDefault="00117428" w:rsidP="00C5710D">
      <w:pPr>
        <w:pStyle w:val="ListParagraph"/>
        <w:rPr>
          <w:rFonts w:cs="Times New Roman"/>
        </w:rPr>
      </w:pPr>
    </w:p>
    <w:p w:rsidR="00117428" w:rsidRDefault="00117428" w:rsidP="00EA5415">
      <w:pPr>
        <w:pStyle w:val="ListParagraph"/>
        <w:outlineLvl w:val="0"/>
      </w:pPr>
      <w:r w:rsidRPr="00E501BB">
        <w:rPr>
          <w:b/>
          <w:bCs/>
        </w:rPr>
        <w:t>List View</w:t>
      </w:r>
      <w:r>
        <w:t xml:space="preserve"> – Brings the user back to the results in list view Page "</w:t>
      </w:r>
      <w:r w:rsidRPr="00831F9F">
        <w:rPr>
          <w:b/>
          <w:bCs/>
        </w:rPr>
        <w:t>StoreList</w:t>
      </w:r>
      <w:r>
        <w:t>"</w:t>
      </w:r>
    </w:p>
    <w:p w:rsidR="00117428" w:rsidRDefault="00117428" w:rsidP="00EA5415">
      <w:pPr>
        <w:pStyle w:val="ListParagraph"/>
        <w:outlineLvl w:val="0"/>
      </w:pPr>
    </w:p>
    <w:p w:rsidR="00117428" w:rsidRDefault="00117428" w:rsidP="00922B54">
      <w:pPr>
        <w:pStyle w:val="Heading2"/>
      </w:pPr>
      <w:r w:rsidRPr="00EA5415">
        <w:t xml:space="preserve">Page </w:t>
      </w:r>
      <w:r>
        <w:t>CouponList</w:t>
      </w:r>
    </w:p>
    <w:p w:rsidR="00117428" w:rsidRPr="00922B54" w:rsidRDefault="00117428" w:rsidP="00922B54">
      <w:pPr>
        <w:rPr>
          <w:rFonts w:cs="Times New Roman"/>
        </w:rPr>
      </w:pPr>
      <w:r>
        <w:t xml:space="preserve">title:  </w:t>
      </w:r>
      <w:r w:rsidRPr="00922B54">
        <w:rPr>
          <w:b/>
          <w:bCs/>
        </w:rPr>
        <w:t>Coupons</w:t>
      </w:r>
    </w:p>
    <w:p w:rsidR="00117428" w:rsidRDefault="00117428" w:rsidP="00EA5415">
      <w:pPr>
        <w:pStyle w:val="ListParagraph"/>
        <w:outlineLvl w:val="0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81" o:spid="_x0000_i1057" type="#_x0000_t75" style="width:210.75pt;height:318pt;visibility:visible">
            <v:imagedata r:id="rId33" o:title=""/>
          </v:shape>
        </w:pict>
      </w:r>
    </w:p>
    <w:p w:rsidR="00117428" w:rsidRDefault="00117428" w:rsidP="00EA5415">
      <w:pPr>
        <w:pStyle w:val="ListParagraph"/>
        <w:outlineLvl w:val="0"/>
        <w:rPr>
          <w:rFonts w:cs="Times New Roman"/>
          <w:b/>
          <w:bCs/>
        </w:rPr>
      </w:pPr>
    </w:p>
    <w:p w:rsidR="00117428" w:rsidRPr="008072F2" w:rsidRDefault="00117428" w:rsidP="00EA5415">
      <w:pPr>
        <w:pStyle w:val="ListParagraph"/>
        <w:outlineLvl w:val="0"/>
      </w:pPr>
      <w:r w:rsidRPr="008072F2">
        <w:t xml:space="preserve">For each item, separated to </w:t>
      </w:r>
      <w:r>
        <w:t>2</w:t>
      </w:r>
      <w:r w:rsidRPr="008072F2">
        <w:t xml:space="preserve"> parts:</w:t>
      </w:r>
    </w:p>
    <w:p w:rsidR="00117428" w:rsidRDefault="00117428" w:rsidP="00EA5415">
      <w:pPr>
        <w:pStyle w:val="ListParagraph"/>
        <w:outlineLvl w:val="0"/>
        <w:rPr>
          <w:rFonts w:cs="Times New Roman"/>
        </w:rPr>
      </w:pPr>
      <w:r>
        <w:t xml:space="preserve">1. image (60x60): </w:t>
      </w:r>
      <w:r>
        <w:rPr>
          <w:color w:val="FF0000"/>
        </w:rPr>
        <w:t>small coupon (if it is image</w:t>
      </w:r>
      <w:r w:rsidRPr="008072F2">
        <w:rPr>
          <w:color w:val="FF0000"/>
        </w:rPr>
        <w:t>)</w:t>
      </w:r>
      <w:r>
        <w:rPr>
          <w:color w:val="FF0000"/>
        </w:rPr>
        <w:t xml:space="preserve">, or use default coupon icon. </w:t>
      </w:r>
    </w:p>
    <w:p w:rsidR="00117428" w:rsidRDefault="00117428" w:rsidP="00EA5415">
      <w:pPr>
        <w:pStyle w:val="ListParagraph"/>
        <w:outlineLvl w:val="0"/>
      </w:pPr>
      <w:r>
        <w:t>2. Coupon title (up), brief information (middle, if more than 2 lines, replace by ...) and expiry date (bottom, Month and date, no year)</w:t>
      </w:r>
    </w:p>
    <w:p w:rsidR="00117428" w:rsidRPr="008072F2" w:rsidRDefault="00117428" w:rsidP="00EA5415">
      <w:pPr>
        <w:pStyle w:val="ListParagraph"/>
        <w:outlineLvl w:val="0"/>
        <w:rPr>
          <w:rFonts w:cs="Times New Roman"/>
        </w:rPr>
      </w:pPr>
    </w:p>
    <w:p w:rsidR="00117428" w:rsidRDefault="00117428" w:rsidP="00EA5415">
      <w:pPr>
        <w:pStyle w:val="ListParagraph"/>
        <w:outlineLvl w:val="0"/>
        <w:rPr>
          <w:rFonts w:cs="Times New Roman"/>
          <w:b/>
          <w:bCs/>
        </w:rPr>
      </w:pPr>
      <w:r w:rsidRPr="00EA5415">
        <w:rPr>
          <w:b/>
          <w:bCs/>
        </w:rPr>
        <w:t xml:space="preserve"> </w:t>
      </w:r>
      <w:r w:rsidRPr="002E37D8">
        <w:rPr>
          <w:b/>
          <w:bCs/>
        </w:rPr>
        <w:t>Interactive Elements</w:t>
      </w:r>
    </w:p>
    <w:p w:rsidR="00117428" w:rsidRPr="00EA5415" w:rsidRDefault="00117428" w:rsidP="00EA5415">
      <w:pPr>
        <w:pStyle w:val="ListParagraph"/>
        <w:outlineLvl w:val="0"/>
        <w:rPr>
          <w:rFonts w:cs="Times New Roman"/>
        </w:rPr>
      </w:pPr>
      <w:r w:rsidRPr="00EA5415">
        <w:t xml:space="preserve">View: when user click the </w:t>
      </w:r>
      <w:r>
        <w:t>item, the detail page will be displayed. Page "</w:t>
      </w:r>
      <w:r w:rsidRPr="00957F8A">
        <w:rPr>
          <w:b/>
          <w:bCs/>
        </w:rPr>
        <w:t>CouponDetail</w:t>
      </w:r>
      <w:r>
        <w:t xml:space="preserve">" </w:t>
      </w:r>
    </w:p>
    <w:p w:rsidR="00117428" w:rsidRPr="00EA5415" w:rsidRDefault="00117428" w:rsidP="00EA5415">
      <w:pPr>
        <w:pStyle w:val="ListParagraph"/>
        <w:ind w:left="0"/>
        <w:rPr>
          <w:rFonts w:cs="Times New Roman"/>
          <w:b/>
          <w:bCs/>
          <w:color w:val="FF0000"/>
        </w:rPr>
      </w:pPr>
    </w:p>
    <w:p w:rsidR="00117428" w:rsidRDefault="00117428" w:rsidP="00957F8A">
      <w:pPr>
        <w:pStyle w:val="Heading2"/>
      </w:pPr>
      <w:r w:rsidRPr="00EA5415">
        <w:t xml:space="preserve">Page </w:t>
      </w:r>
      <w:r>
        <w:t>Local Coupon (</w:t>
      </w:r>
      <w:r w:rsidRPr="00957F8A">
        <w:t>CouponDetail</w:t>
      </w:r>
      <w:r>
        <w:t>)</w:t>
      </w:r>
    </w:p>
    <w:p w:rsidR="00117428" w:rsidRDefault="00117428" w:rsidP="00DE117A">
      <w:pPr>
        <w:pStyle w:val="ListParagraph"/>
        <w:ind w:left="0"/>
        <w:outlineLvl w:val="0"/>
        <w:rPr>
          <w:b/>
          <w:bCs/>
        </w:rPr>
      </w:pPr>
      <w:r>
        <w:rPr>
          <w:b/>
          <w:bCs/>
        </w:rPr>
        <w:t>title: Coupon's title</w:t>
      </w:r>
    </w:p>
    <w:p w:rsidR="00117428" w:rsidRDefault="00117428" w:rsidP="00EA5415">
      <w:pPr>
        <w:pStyle w:val="ListParagraph"/>
        <w:outlineLvl w:val="0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90" o:spid="_x0000_i1058" type="#_x0000_t75" style="width:218.25pt;height:327pt;visibility:visible">
            <v:imagedata r:id="rId34" o:title=""/>
          </v:shape>
        </w:pict>
      </w:r>
    </w:p>
    <w:p w:rsidR="00117428" w:rsidRDefault="00117428" w:rsidP="00EA5415">
      <w:pPr>
        <w:pStyle w:val="ListParagraph"/>
        <w:outlineLvl w:val="0"/>
        <w:rPr>
          <w:rFonts w:cs="Times New Roman"/>
          <w:b/>
          <w:bCs/>
        </w:rPr>
      </w:pPr>
    </w:p>
    <w:p w:rsidR="00117428" w:rsidRDefault="00117428" w:rsidP="00FD2E91">
      <w:pPr>
        <w:pStyle w:val="ListParagraph"/>
        <w:numPr>
          <w:ilvl w:val="0"/>
          <w:numId w:val="4"/>
        </w:numPr>
        <w:outlineLvl w:val="0"/>
      </w:pPr>
      <w:r w:rsidRPr="00FD2E91">
        <w:t>Top: 320 x 240</w:t>
      </w:r>
      <w:r>
        <w:t>(you can changed depends on phone's screen size)</w:t>
      </w:r>
      <w:r w:rsidRPr="00FD2E91">
        <w:t>, Image of the coupon (so far</w:t>
      </w:r>
      <w:r>
        <w:t>,</w:t>
      </w:r>
      <w:r w:rsidRPr="00FD2E91">
        <w:t xml:space="preserve"> we just support image coupon), it can be scrolled</w:t>
      </w:r>
      <w:r>
        <w:t xml:space="preserve"> vertical and horizon, also it can be </w:t>
      </w:r>
      <w:r w:rsidRPr="00FD2E91">
        <w:t>zoom</w:t>
      </w:r>
      <w:r>
        <w:t>ed</w:t>
      </w:r>
    </w:p>
    <w:p w:rsidR="00117428" w:rsidRDefault="00117428" w:rsidP="00FD2E91">
      <w:pPr>
        <w:pStyle w:val="ListParagraph"/>
        <w:numPr>
          <w:ilvl w:val="0"/>
          <w:numId w:val="4"/>
        </w:numPr>
        <w:outlineLvl w:val="0"/>
      </w:pPr>
      <w:r>
        <w:t>Middle: Description &amp; expiry date</w:t>
      </w:r>
    </w:p>
    <w:p w:rsidR="00117428" w:rsidRDefault="00117428" w:rsidP="00FD2E91">
      <w:pPr>
        <w:pStyle w:val="ListParagraph"/>
        <w:numPr>
          <w:ilvl w:val="0"/>
          <w:numId w:val="4"/>
        </w:numPr>
        <w:outlineLvl w:val="0"/>
        <w:rPr>
          <w:rFonts w:cs="Times New Roman"/>
        </w:rPr>
      </w:pPr>
      <w:r>
        <w:t>Bottom: an image list of all available coupons (each 60x60), and show current coupon a little bigger (80 x 80).</w:t>
      </w:r>
      <w:r w:rsidRPr="00FD2E91">
        <w:t xml:space="preserve"> </w:t>
      </w:r>
    </w:p>
    <w:p w:rsidR="00117428" w:rsidRDefault="00117428" w:rsidP="00FD2E91">
      <w:pPr>
        <w:pStyle w:val="ListParagraph"/>
        <w:numPr>
          <w:ilvl w:val="0"/>
          <w:numId w:val="4"/>
        </w:numPr>
        <w:outlineLvl w:val="0"/>
      </w:pPr>
      <w:r>
        <w:t xml:space="preserve">Bottom: </w:t>
      </w:r>
      <w:r w:rsidRPr="006A4A10">
        <w:rPr>
          <w:color w:val="FF0000"/>
        </w:rPr>
        <w:t>if image list is impossible</w:t>
      </w:r>
      <w:r>
        <w:t>, use 2 buttons for move next or move previous.</w:t>
      </w:r>
    </w:p>
    <w:p w:rsidR="00117428" w:rsidRDefault="00117428" w:rsidP="00FD2E91">
      <w:pPr>
        <w:pStyle w:val="ListParagraph"/>
        <w:ind w:left="360"/>
        <w:outlineLvl w:val="0"/>
        <w:rPr>
          <w:rFonts w:cs="Times New Roman"/>
          <w:b/>
          <w:bCs/>
        </w:rPr>
      </w:pPr>
    </w:p>
    <w:p w:rsidR="00117428" w:rsidRDefault="00117428" w:rsidP="00FD2E91">
      <w:pPr>
        <w:pStyle w:val="ListParagraph"/>
        <w:ind w:left="360"/>
        <w:outlineLvl w:val="0"/>
        <w:rPr>
          <w:rFonts w:cs="Times New Roman"/>
          <w:b/>
          <w:bCs/>
        </w:rPr>
      </w:pPr>
      <w:r w:rsidRPr="002E37D8">
        <w:rPr>
          <w:b/>
          <w:bCs/>
        </w:rPr>
        <w:t>Interactive Elements</w:t>
      </w:r>
    </w:p>
    <w:p w:rsidR="00117428" w:rsidRDefault="00117428" w:rsidP="00EA5415">
      <w:pPr>
        <w:pStyle w:val="ListParagraph"/>
        <w:outlineLvl w:val="0"/>
      </w:pPr>
      <w:r>
        <w:t>forward, backward (icon)</w:t>
      </w:r>
      <w:r w:rsidRPr="00EA5415">
        <w:t>: when user click</w:t>
      </w:r>
      <w:r>
        <w:t xml:space="preserve">, will loop display coupon's detail forward or backward </w:t>
      </w:r>
    </w:p>
    <w:p w:rsidR="00117428" w:rsidRPr="00EA5415" w:rsidRDefault="00117428" w:rsidP="00EA5415">
      <w:pPr>
        <w:pStyle w:val="ListParagraph"/>
        <w:outlineLvl w:val="0"/>
        <w:rPr>
          <w:rFonts w:cs="Times New Roman"/>
        </w:rPr>
      </w:pPr>
      <w:r>
        <w:t>back: return to list page (only for iPhone).</w:t>
      </w:r>
    </w:p>
    <w:p w:rsidR="00117428" w:rsidRPr="00FD2E91" w:rsidRDefault="00117428" w:rsidP="00FD2E91">
      <w:pPr>
        <w:pStyle w:val="ListParagraph"/>
        <w:outlineLvl w:val="0"/>
      </w:pPr>
      <w:r w:rsidRPr="00FD2E91">
        <w:t>if image list, show the coupon which is clicked.</w:t>
      </w:r>
    </w:p>
    <w:p w:rsidR="00117428" w:rsidRDefault="00117428" w:rsidP="00EA5415">
      <w:pPr>
        <w:pStyle w:val="ListParagraph"/>
        <w:ind w:left="0"/>
        <w:rPr>
          <w:rFonts w:cs="Times New Roman"/>
          <w:b/>
          <w:bCs/>
        </w:rPr>
      </w:pPr>
    </w:p>
    <w:p w:rsidR="00117428" w:rsidRDefault="00117428" w:rsidP="005E2099">
      <w:pPr>
        <w:pStyle w:val="Heading2"/>
      </w:pPr>
      <w:r w:rsidRPr="00EA5415">
        <w:t xml:space="preserve">Page </w:t>
      </w:r>
      <w:r>
        <w:t>Local Flyer (FlyerList)</w:t>
      </w:r>
    </w:p>
    <w:p w:rsidR="00117428" w:rsidRDefault="00117428" w:rsidP="005E2099">
      <w:pPr>
        <w:pStyle w:val="ListParagraph"/>
        <w:ind w:left="0"/>
        <w:outlineLvl w:val="0"/>
        <w:rPr>
          <w:rFonts w:cs="Times New Roman"/>
          <w:b/>
          <w:bCs/>
        </w:rPr>
      </w:pPr>
      <w:r w:rsidRPr="005E2099">
        <w:t xml:space="preserve">Title: </w:t>
      </w:r>
      <w:r>
        <w:t xml:space="preserve"> </w:t>
      </w:r>
      <w:r w:rsidRPr="005E2099">
        <w:rPr>
          <w:b/>
          <w:bCs/>
        </w:rPr>
        <w:t>Flyers</w:t>
      </w:r>
    </w:p>
    <w:p w:rsidR="00117428" w:rsidRPr="005E2099" w:rsidRDefault="00117428" w:rsidP="005E2099">
      <w:pPr>
        <w:pStyle w:val="ListParagraph"/>
        <w:ind w:left="0"/>
        <w:outlineLvl w:val="0"/>
      </w:pPr>
      <w:r w:rsidRPr="005E2099">
        <w:t>Similar as Coupons List</w:t>
      </w:r>
    </w:p>
    <w:p w:rsidR="00117428" w:rsidRPr="005E2099" w:rsidRDefault="00117428" w:rsidP="005E2099">
      <w:pPr>
        <w:pStyle w:val="ListParagraph"/>
        <w:ind w:left="0"/>
        <w:outlineLvl w:val="0"/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Picture 93" o:spid="_x0000_i1059" type="#_x0000_t75" style="width:217.5pt;height:324.75pt;visibility:visible">
            <v:imagedata r:id="rId35" o:title=""/>
          </v:shape>
        </w:pict>
      </w:r>
    </w:p>
    <w:p w:rsidR="00117428" w:rsidRDefault="00117428" w:rsidP="00334CAF">
      <w:pPr>
        <w:pStyle w:val="ListParagraph"/>
        <w:ind w:left="0"/>
        <w:outlineLvl w:val="0"/>
        <w:rPr>
          <w:rFonts w:cs="Times New Roman"/>
          <w:b/>
          <w:bCs/>
        </w:rPr>
      </w:pPr>
      <w:r w:rsidRPr="002E37D8">
        <w:rPr>
          <w:b/>
          <w:bCs/>
        </w:rPr>
        <w:t>Interactive Elements</w:t>
      </w:r>
    </w:p>
    <w:p w:rsidR="00117428" w:rsidRPr="00EA5415" w:rsidRDefault="00117428" w:rsidP="00334CAF">
      <w:pPr>
        <w:pStyle w:val="ListParagraph"/>
        <w:ind w:left="0"/>
        <w:outlineLvl w:val="0"/>
        <w:rPr>
          <w:rFonts w:cs="Times New Roman"/>
        </w:rPr>
      </w:pPr>
      <w:r w:rsidRPr="00EA5415">
        <w:t xml:space="preserve">View: when user click the </w:t>
      </w:r>
      <w:r>
        <w:t>item, the detail page will be showed, default use the first page of flyer. Page "</w:t>
      </w:r>
      <w:r w:rsidRPr="00334CAF">
        <w:rPr>
          <w:b/>
          <w:bCs/>
        </w:rPr>
        <w:t>FlyerView</w:t>
      </w:r>
      <w:r>
        <w:t>"</w:t>
      </w:r>
    </w:p>
    <w:p w:rsidR="00117428" w:rsidRPr="00EA5415" w:rsidRDefault="00117428" w:rsidP="00EA5415">
      <w:pPr>
        <w:pStyle w:val="ListParagraph"/>
        <w:ind w:left="0"/>
        <w:rPr>
          <w:rFonts w:cs="Times New Roman"/>
          <w:b/>
          <w:bCs/>
          <w:color w:val="FF0000"/>
        </w:rPr>
      </w:pPr>
    </w:p>
    <w:p w:rsidR="00117428" w:rsidRDefault="00117428" w:rsidP="00334CAF">
      <w:pPr>
        <w:pStyle w:val="Heading2"/>
      </w:pPr>
      <w:r>
        <w:t>PageLocal Flyer (</w:t>
      </w:r>
      <w:r w:rsidRPr="00334CAF">
        <w:t>FlyerView</w:t>
      </w:r>
      <w:r>
        <w:t>)</w:t>
      </w:r>
    </w:p>
    <w:p w:rsidR="00117428" w:rsidRPr="00334CAF" w:rsidRDefault="00117428" w:rsidP="00334CAF">
      <w:pPr>
        <w:rPr>
          <w:rFonts w:cs="Times New Roman"/>
        </w:rPr>
      </w:pPr>
      <w:r>
        <w:t>title: Name of flyer</w:t>
      </w:r>
    </w:p>
    <w:p w:rsidR="00117428" w:rsidRDefault="00117428" w:rsidP="005A5FDB">
      <w:pPr>
        <w:pStyle w:val="ListParagraph"/>
        <w:outlineLvl w:val="0"/>
        <w:rPr>
          <w:rFonts w:cs="Times New Roman"/>
          <w:b/>
          <w:bCs/>
          <w:color w:val="FF0000"/>
        </w:rPr>
      </w:pPr>
      <w:r w:rsidRPr="00180536">
        <w:rPr>
          <w:rFonts w:cs="Times New Roman"/>
          <w:b/>
          <w:bCs/>
          <w:noProof/>
          <w:color w:val="FF0000"/>
          <w:lang w:val="en-US" w:eastAsia="zh-CN"/>
        </w:rPr>
        <w:pict>
          <v:shape id="Picture 87" o:spid="_x0000_i1060" type="#_x0000_t75" style="width:221.25pt;height:332.25pt;visibility:visible">
            <v:imagedata r:id="rId36" o:title=""/>
          </v:shape>
        </w:pict>
      </w:r>
      <w:r w:rsidRPr="00DE117A">
        <w:rPr>
          <w:b/>
          <w:bCs/>
          <w:color w:val="FF0000"/>
        </w:rPr>
        <w:t xml:space="preserve"> </w:t>
      </w:r>
    </w:p>
    <w:p w:rsidR="00117428" w:rsidRDefault="00117428" w:rsidP="00334CAF">
      <w:pPr>
        <w:pStyle w:val="ListParagraph"/>
        <w:ind w:left="0"/>
        <w:outlineLvl w:val="0"/>
        <w:rPr>
          <w:rFonts w:cs="Times New Roman"/>
          <w:b/>
          <w:bCs/>
        </w:rPr>
      </w:pPr>
    </w:p>
    <w:p w:rsidR="00117428" w:rsidRDefault="00117428" w:rsidP="003A75E2">
      <w:pPr>
        <w:pStyle w:val="ListParagraph"/>
        <w:numPr>
          <w:ilvl w:val="0"/>
          <w:numId w:val="4"/>
        </w:numPr>
        <w:outlineLvl w:val="0"/>
      </w:pPr>
      <w:r w:rsidRPr="00FD2E91">
        <w:t xml:space="preserve">Top: 320 x </w:t>
      </w:r>
      <w:r>
        <w:t>32</w:t>
      </w:r>
      <w:r w:rsidRPr="00FD2E91">
        <w:t>0</w:t>
      </w:r>
      <w:r>
        <w:t xml:space="preserve"> (you can changed depends on phone's screen size)</w:t>
      </w:r>
      <w:r w:rsidRPr="00FD2E91">
        <w:t>, Image of the, it can be scrolled</w:t>
      </w:r>
      <w:r>
        <w:t xml:space="preserve"> vertical and horizon, also it can be </w:t>
      </w:r>
      <w:r w:rsidRPr="00FD2E91">
        <w:t>zoom</w:t>
      </w:r>
      <w:r>
        <w:t>ed</w:t>
      </w:r>
    </w:p>
    <w:p w:rsidR="00117428" w:rsidRDefault="00117428" w:rsidP="003A75E2">
      <w:pPr>
        <w:pStyle w:val="ListParagraph"/>
        <w:numPr>
          <w:ilvl w:val="0"/>
          <w:numId w:val="4"/>
        </w:numPr>
        <w:outlineLvl w:val="0"/>
        <w:rPr>
          <w:rFonts w:cs="Times New Roman"/>
        </w:rPr>
      </w:pPr>
      <w:r>
        <w:t>Bottom: an image list of all available coupons (each 60x60), and show current coupon a little bigger (80 x 80).</w:t>
      </w:r>
      <w:r w:rsidRPr="00FD2E91">
        <w:t xml:space="preserve"> </w:t>
      </w:r>
    </w:p>
    <w:p w:rsidR="00117428" w:rsidRDefault="00117428" w:rsidP="003A75E2">
      <w:pPr>
        <w:pStyle w:val="ListParagraph"/>
        <w:numPr>
          <w:ilvl w:val="0"/>
          <w:numId w:val="4"/>
        </w:numPr>
        <w:outlineLvl w:val="0"/>
      </w:pPr>
      <w:r>
        <w:t xml:space="preserve">Bottom: </w:t>
      </w:r>
      <w:r w:rsidRPr="006A4A10">
        <w:rPr>
          <w:color w:val="FF0000"/>
        </w:rPr>
        <w:t>if image list is impossible</w:t>
      </w:r>
      <w:r>
        <w:t>, use 2 buttons for move next or move previous.</w:t>
      </w:r>
    </w:p>
    <w:p w:rsidR="00117428" w:rsidRDefault="00117428" w:rsidP="00334CAF">
      <w:pPr>
        <w:pStyle w:val="ListParagraph"/>
        <w:ind w:left="0"/>
        <w:outlineLvl w:val="0"/>
        <w:rPr>
          <w:rFonts w:cs="Times New Roman"/>
          <w:b/>
          <w:bCs/>
        </w:rPr>
      </w:pPr>
    </w:p>
    <w:p w:rsidR="00117428" w:rsidRDefault="00117428" w:rsidP="00334CAF">
      <w:pPr>
        <w:pStyle w:val="ListParagraph"/>
        <w:ind w:left="0"/>
        <w:outlineLvl w:val="0"/>
        <w:rPr>
          <w:rFonts w:cs="Times New Roman"/>
          <w:b/>
          <w:bCs/>
        </w:rPr>
      </w:pPr>
      <w:r w:rsidRPr="002E37D8">
        <w:rPr>
          <w:b/>
          <w:bCs/>
        </w:rPr>
        <w:t>Interactive Elements</w:t>
      </w:r>
    </w:p>
    <w:p w:rsidR="00117428" w:rsidRDefault="00117428" w:rsidP="00334CAF">
      <w:pPr>
        <w:pStyle w:val="ListParagraph"/>
        <w:ind w:left="0"/>
        <w:outlineLvl w:val="0"/>
      </w:pPr>
      <w:r>
        <w:t>forward, backward (icon)</w:t>
      </w:r>
      <w:r w:rsidRPr="00EA5415">
        <w:t>: when user click</w:t>
      </w:r>
      <w:r>
        <w:t xml:space="preserve">, will loop display flyer's pagel forward or backward </w:t>
      </w:r>
    </w:p>
    <w:p w:rsidR="00117428" w:rsidRPr="00EA5415" w:rsidRDefault="00117428" w:rsidP="00334CAF">
      <w:pPr>
        <w:pStyle w:val="ListParagraph"/>
        <w:ind w:left="0"/>
        <w:outlineLvl w:val="0"/>
        <w:rPr>
          <w:rFonts w:cs="Times New Roman"/>
        </w:rPr>
      </w:pPr>
      <w:r>
        <w:t>back: return to list page</w:t>
      </w:r>
    </w:p>
    <w:p w:rsidR="00117428" w:rsidRPr="00EA5415" w:rsidRDefault="00117428" w:rsidP="00334CAF">
      <w:pPr>
        <w:pStyle w:val="ListParagraph"/>
        <w:ind w:left="0"/>
        <w:outlineLvl w:val="0"/>
        <w:rPr>
          <w:rFonts w:cs="Times New Roman"/>
        </w:rPr>
      </w:pPr>
      <w:r>
        <w:t>quick page</w:t>
      </w:r>
      <w:r w:rsidRPr="00EA5415">
        <w:t xml:space="preserve">: when user </w:t>
      </w:r>
      <w:r>
        <w:t>select a page, directly display that page</w:t>
      </w:r>
    </w:p>
    <w:p w:rsidR="00117428" w:rsidRDefault="00117428" w:rsidP="00EA5415">
      <w:pPr>
        <w:pStyle w:val="ListParagraph"/>
        <w:ind w:left="0"/>
        <w:rPr>
          <w:rFonts w:cs="Times New Roman"/>
          <w:b/>
          <w:bCs/>
        </w:rPr>
      </w:pPr>
    </w:p>
    <w:p w:rsidR="00117428" w:rsidRDefault="00117428" w:rsidP="002A7C1E">
      <w:pPr>
        <w:pStyle w:val="Heading2"/>
      </w:pPr>
      <w:r>
        <w:t>Page Company Information (About)</w:t>
      </w:r>
    </w:p>
    <w:p w:rsidR="00117428" w:rsidRDefault="00117428" w:rsidP="00EA5415">
      <w:pPr>
        <w:pStyle w:val="ListParagraph"/>
        <w:ind w:left="0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96" o:spid="_x0000_i1061" type="#_x0000_t75" style="width:221.25pt;height:331.5pt;visibility:visible">
            <v:imagedata r:id="rId37" o:title=""/>
          </v:shape>
        </w:pict>
      </w:r>
    </w:p>
    <w:p w:rsidR="00117428" w:rsidRDefault="00117428" w:rsidP="00EA5415">
      <w:pPr>
        <w:pStyle w:val="ListParagraph"/>
        <w:ind w:left="0"/>
        <w:rPr>
          <w:rFonts w:cs="Times New Roman"/>
          <w:b/>
          <w:bCs/>
        </w:rPr>
      </w:pPr>
    </w:p>
    <w:p w:rsidR="00117428" w:rsidRDefault="00117428" w:rsidP="00EA5415">
      <w:pPr>
        <w:pStyle w:val="ListParagraph"/>
        <w:ind w:left="0"/>
        <w:rPr>
          <w:b/>
          <w:bCs/>
        </w:rPr>
      </w:pPr>
      <w:r>
        <w:rPr>
          <w:b/>
          <w:bCs/>
        </w:rPr>
        <w:t>Display information of Domino's</w:t>
      </w:r>
    </w:p>
    <w:p w:rsidR="00117428" w:rsidRDefault="00117428" w:rsidP="00EA5415">
      <w:pPr>
        <w:pStyle w:val="ListParagraph"/>
        <w:ind w:left="0"/>
        <w:rPr>
          <w:rFonts w:cs="Times New Roman"/>
          <w:b/>
          <w:bCs/>
          <w:lang w:eastAsia="zh-CN"/>
        </w:rPr>
      </w:pPr>
      <w:r>
        <w:rPr>
          <w:b/>
          <w:bCs/>
        </w:rPr>
        <w:t>Do</w:t>
      </w:r>
      <w:r>
        <w:rPr>
          <w:b/>
          <w:bCs/>
          <w:lang w:eastAsia="zh-CN"/>
        </w:rPr>
        <w:t>mino’s always interested in what our customers have to say . If you have questions,praise of othere comments conceming our products,service,or this application,please call,write,or e-mail us.Thanks fo your consideration!</w:t>
      </w:r>
    </w:p>
    <w:p w:rsidR="00117428" w:rsidRDefault="00117428" w:rsidP="00EA5415">
      <w:pPr>
        <w:pStyle w:val="ListParagraph"/>
        <w:ind w:left="0"/>
        <w:rPr>
          <w:b/>
          <w:bCs/>
          <w:lang w:eastAsia="zh-CN"/>
        </w:rPr>
      </w:pPr>
      <w:r>
        <w:rPr>
          <w:b/>
          <w:bCs/>
          <w:lang w:eastAsia="zh-CN"/>
        </w:rPr>
        <w:t>Phone: 1-866-903-1151</w:t>
      </w:r>
    </w:p>
    <w:p w:rsidR="00117428" w:rsidRDefault="00117428" w:rsidP="00EA5415">
      <w:pPr>
        <w:pStyle w:val="ListParagraph"/>
        <w:ind w:left="0"/>
        <w:rPr>
          <w:b/>
          <w:bCs/>
          <w:lang w:eastAsia="zh-CN"/>
        </w:rPr>
      </w:pPr>
      <w:r>
        <w:rPr>
          <w:b/>
          <w:bCs/>
          <w:lang w:eastAsia="zh-CN"/>
        </w:rPr>
        <w:t>Email:customersfirst@dominos.ca</w:t>
      </w:r>
    </w:p>
    <w:p w:rsidR="00117428" w:rsidRPr="00EA5415" w:rsidRDefault="00117428" w:rsidP="00EA5415">
      <w:pPr>
        <w:pStyle w:val="ListParagraph"/>
        <w:ind w:left="0"/>
        <w:rPr>
          <w:rFonts w:cs="Times New Roman"/>
          <w:b/>
          <w:bCs/>
          <w:lang w:eastAsia="zh-CN"/>
        </w:rPr>
      </w:pPr>
      <w:r>
        <w:rPr>
          <w:b/>
          <w:bCs/>
          <w:lang w:eastAsia="zh-CN"/>
        </w:rPr>
        <w:t>Web:www.dominos.ca</w:t>
      </w:r>
    </w:p>
    <w:p w:rsidR="00117428" w:rsidRPr="003F096B" w:rsidRDefault="00117428" w:rsidP="002A7C1E">
      <w:pPr>
        <w:pStyle w:val="Heading2"/>
      </w:pPr>
      <w:r w:rsidRPr="003F096B">
        <w:t>Page Direction</w:t>
      </w:r>
    </w:p>
    <w:p w:rsidR="00117428" w:rsidRDefault="00117428" w:rsidP="003A75E2">
      <w:pPr>
        <w:pStyle w:val="ListParagraph"/>
        <w:ind w:left="0"/>
        <w:outlineLvl w:val="0"/>
        <w:rPr>
          <w:rFonts w:cs="Times New Roman"/>
          <w:b/>
          <w:bCs/>
        </w:rPr>
      </w:pPr>
      <w:r>
        <w:t>When directions button clicked, popup a window to show 3 options</w:t>
      </w:r>
      <w:r w:rsidRPr="003F096B">
        <w:rPr>
          <w:b/>
          <w:bCs/>
        </w:rPr>
        <w:t xml:space="preserve"> </w:t>
      </w:r>
    </w:p>
    <w:p w:rsidR="00117428" w:rsidRDefault="00117428" w:rsidP="003A75E2">
      <w:pPr>
        <w:pStyle w:val="ListParagraph"/>
        <w:ind w:left="0"/>
        <w:outlineLvl w:val="0"/>
        <w:rPr>
          <w:rFonts w:cs="Times New Roman"/>
          <w:b/>
          <w:bCs/>
        </w:rPr>
      </w:pPr>
      <w:r w:rsidRPr="002E37D8">
        <w:rPr>
          <w:b/>
          <w:bCs/>
        </w:rPr>
        <w:t>Interactive Elements</w:t>
      </w:r>
    </w:p>
    <w:p w:rsidR="00117428" w:rsidRDefault="00117428" w:rsidP="003A75E2">
      <w:pPr>
        <w:pStyle w:val="ListParagraph"/>
        <w:ind w:left="0"/>
      </w:pPr>
      <w:r>
        <w:t>Use current location/Postal or address</w:t>
      </w:r>
    </w:p>
    <w:p w:rsidR="00117428" w:rsidRDefault="00117428" w:rsidP="003F096B">
      <w:pPr>
        <w:pStyle w:val="ListParagraph"/>
        <w:numPr>
          <w:ilvl w:val="0"/>
          <w:numId w:val="5"/>
        </w:numPr>
      </w:pPr>
      <w:r>
        <w:t>Use current location, try to get current GPS location, if available, goto direction page/function (Google/Bing, etc)</w:t>
      </w:r>
    </w:p>
    <w:p w:rsidR="00117428" w:rsidRDefault="00117428" w:rsidP="003F096B">
      <w:pPr>
        <w:pStyle w:val="ListParagraph"/>
        <w:numPr>
          <w:ilvl w:val="0"/>
          <w:numId w:val="5"/>
        </w:numPr>
      </w:pPr>
      <w:r>
        <w:t xml:space="preserve">Postal or address, if user use address/postal to search store, the input textbox will be filled by previous input. When user click Go/Submit, like find store, first call Google/Bing webservice to resolve the address to lat/lon, and then call native/external function/app to show user the direction page. </w:t>
      </w:r>
    </w:p>
    <w:p w:rsidR="00117428" w:rsidRDefault="00117428" w:rsidP="003F096B">
      <w:pPr>
        <w:pStyle w:val="ListParagraph"/>
        <w:ind w:left="0"/>
        <w:rPr>
          <w:rFonts w:cs="Times New Roman"/>
        </w:rPr>
      </w:pPr>
      <w:r w:rsidRPr="00180536">
        <w:rPr>
          <w:rFonts w:cs="Times New Roman"/>
          <w:noProof/>
          <w:lang w:val="en-US" w:eastAsia="zh-CN"/>
        </w:rPr>
        <w:pict>
          <v:shape id="Object 10" o:spid="_x0000_i1062" type="#_x0000_t75" style="width:412.5pt;height:354.75pt;visibility:visible">
            <v:imagedata r:id="rId38" o:title="" croptop="-2103f" cropbottom="-105f" cropright="-462f"/>
            <o:lock v:ext="edit" aspectratio="f"/>
          </v:shape>
        </w:pict>
      </w:r>
    </w:p>
    <w:p w:rsidR="00117428" w:rsidRDefault="00117428" w:rsidP="006F64B8">
      <w:pPr>
        <w:pStyle w:val="ListParagraph"/>
        <w:rPr>
          <w:rFonts w:cs="Times New Roman"/>
        </w:rPr>
      </w:pPr>
    </w:p>
    <w:p w:rsidR="00117428" w:rsidRDefault="00117428" w:rsidP="00EE2D23">
      <w:r>
        <w:t>follow example use Google</w:t>
      </w:r>
    </w:p>
    <w:p w:rsidR="00117428" w:rsidRDefault="00117428" w:rsidP="009B065D">
      <w:pPr>
        <w:pStyle w:val="ListParagraph"/>
        <w:rPr>
          <w:rFonts w:cs="Times New Roman"/>
          <w:b/>
          <w:bCs/>
        </w:rPr>
      </w:pPr>
    </w:p>
    <w:p w:rsidR="00117428" w:rsidRDefault="00117428" w:rsidP="009B065D">
      <w:pPr>
        <w:pStyle w:val="ListParagraph"/>
        <w:rPr>
          <w:rFonts w:cs="Times New Roman"/>
          <w:b/>
          <w:bCs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Picture 4" o:spid="_x0000_i1063" type="#_x0000_t75" alt="Directions - turn by turn.png" style="width:413.25pt;height:619.5pt;visibility:visible">
            <v:imagedata r:id="rId39" o:title=""/>
          </v:shape>
        </w:pict>
      </w:r>
    </w:p>
    <w:p w:rsidR="00117428" w:rsidRDefault="00117428" w:rsidP="009B065D">
      <w:pPr>
        <w:pStyle w:val="ListParagraph"/>
        <w:outlineLvl w:val="0"/>
        <w:rPr>
          <w:rFonts w:cs="Times New Roman"/>
          <w:b/>
          <w:bCs/>
          <w:u w:val="single"/>
        </w:rPr>
      </w:pPr>
      <w:r w:rsidRPr="001E51EE">
        <w:rPr>
          <w:b/>
          <w:bCs/>
          <w:u w:val="single"/>
        </w:rPr>
        <w:t>Interactive Elements</w:t>
      </w:r>
    </w:p>
    <w:p w:rsidR="00117428" w:rsidRDefault="00117428" w:rsidP="009B065D">
      <w:pPr>
        <w:pStyle w:val="ListParagraph"/>
        <w:rPr>
          <w:rFonts w:cs="Times New Roman"/>
          <w:b/>
          <w:bCs/>
          <w:u w:val="single"/>
        </w:rPr>
      </w:pPr>
    </w:p>
    <w:p w:rsidR="00117428" w:rsidRDefault="00117428" w:rsidP="009B065D">
      <w:pPr>
        <w:pStyle w:val="ListParagraph"/>
      </w:pPr>
      <w:r w:rsidRPr="001E51EE">
        <w:rPr>
          <w:b/>
          <w:bCs/>
        </w:rPr>
        <w:t>Turn by Turn Directions Button</w:t>
      </w:r>
      <w:r>
        <w:t xml:space="preserve"> – this will initially be in the “down” position.  Allows the user to toggle between “turn by turn” directions, and directions shown on a map.</w:t>
      </w: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  <w:r w:rsidRPr="001E51EE">
        <w:rPr>
          <w:b/>
          <w:bCs/>
        </w:rPr>
        <w:t>Map Button</w:t>
      </w:r>
      <w:r>
        <w:rPr>
          <w:b/>
          <w:bCs/>
        </w:rPr>
        <w:t xml:space="preserve"> </w:t>
      </w:r>
      <w:r>
        <w:t>-  Allows the user to see the directions visually.  The directions will be shown on a map, and the directions will be denoted by a highlighted path.</w:t>
      </w: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</w:pPr>
    </w:p>
    <w:p w:rsidR="00117428" w:rsidRDefault="00117428" w:rsidP="009B065D">
      <w:pPr>
        <w:pStyle w:val="ListParagraph"/>
        <w:rPr>
          <w:rFonts w:cs="Times New Roman"/>
          <w:b/>
          <w:bCs/>
        </w:rPr>
      </w:pPr>
      <w:r w:rsidRPr="001E51EE">
        <w:rPr>
          <w:b/>
          <w:bCs/>
        </w:rPr>
        <w:t>1.1.3</w:t>
      </w:r>
    </w:p>
    <w:p w:rsidR="00117428" w:rsidRPr="001501DA" w:rsidRDefault="00117428" w:rsidP="00C5710D">
      <w:pPr>
        <w:pStyle w:val="ListParagraph"/>
        <w:rPr>
          <w:rFonts w:cs="Times New Roman"/>
          <w:color w:val="FF0000"/>
        </w:rPr>
      </w:pPr>
      <w:r w:rsidRPr="00180536">
        <w:rPr>
          <w:rFonts w:cs="Times New Roman"/>
          <w:b/>
          <w:bCs/>
          <w:noProof/>
          <w:lang w:val="en-US" w:eastAsia="zh-CN"/>
        </w:rPr>
        <w:pict>
          <v:shape id="_x0000_i1064" type="#_x0000_t75" alt="Directions - map.png" style="width:413.25pt;height:619.5pt;visibility:visible">
            <v:imagedata r:id="rId40" o:title=""/>
          </v:shape>
        </w:pict>
      </w:r>
    </w:p>
    <w:sectPr w:rsidR="00117428" w:rsidRPr="001501DA" w:rsidSect="002663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7428" w:rsidRDefault="00117428" w:rsidP="007D0B21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1">
    <w:p w:rsidR="00117428" w:rsidRDefault="00117428" w:rsidP="007D0B21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SimSu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7428" w:rsidRDefault="00117428" w:rsidP="007D0B21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1">
    <w:p w:rsidR="00117428" w:rsidRDefault="00117428" w:rsidP="007D0B21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651BC"/>
    <w:multiLevelType w:val="hybridMultilevel"/>
    <w:tmpl w:val="D16A76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47EAA"/>
    <w:multiLevelType w:val="hybridMultilevel"/>
    <w:tmpl w:val="441692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50860"/>
    <w:multiLevelType w:val="hybridMultilevel"/>
    <w:tmpl w:val="883854DC"/>
    <w:lvl w:ilvl="0" w:tplc="AA4A88B2">
      <w:start w:val="1"/>
      <w:numFmt w:val="bullet"/>
      <w:lvlText w:val="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25B8372F"/>
    <w:multiLevelType w:val="hybridMultilevel"/>
    <w:tmpl w:val="157A6FB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>
      <w:start w:val="1"/>
      <w:numFmt w:val="lowerRoman"/>
      <w:lvlText w:val="%6."/>
      <w:lvlJc w:val="right"/>
      <w:pPr>
        <w:ind w:left="3960" w:hanging="180"/>
      </w:pPr>
    </w:lvl>
    <w:lvl w:ilvl="6" w:tplc="1009000F">
      <w:start w:val="1"/>
      <w:numFmt w:val="decimal"/>
      <w:lvlText w:val="%7."/>
      <w:lvlJc w:val="left"/>
      <w:pPr>
        <w:ind w:left="4680" w:hanging="360"/>
      </w:pPr>
    </w:lvl>
    <w:lvl w:ilvl="7" w:tplc="10090019">
      <w:start w:val="1"/>
      <w:numFmt w:val="lowerLetter"/>
      <w:lvlText w:val="%8."/>
      <w:lvlJc w:val="left"/>
      <w:pPr>
        <w:ind w:left="5400" w:hanging="360"/>
      </w:pPr>
    </w:lvl>
    <w:lvl w:ilvl="8" w:tplc="1009001B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1540FE7"/>
    <w:multiLevelType w:val="hybridMultilevel"/>
    <w:tmpl w:val="E632C888"/>
    <w:lvl w:ilvl="0" w:tplc="7D688C1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nsid w:val="39C57DE6"/>
    <w:multiLevelType w:val="hybridMultilevel"/>
    <w:tmpl w:val="9BB283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0975A5"/>
    <w:multiLevelType w:val="hybridMultilevel"/>
    <w:tmpl w:val="507E47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4ABD69D6"/>
    <w:multiLevelType w:val="hybridMultilevel"/>
    <w:tmpl w:val="24E6049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>
      <w:start w:val="1"/>
      <w:numFmt w:val="lowerRoman"/>
      <w:lvlText w:val="%6."/>
      <w:lvlJc w:val="right"/>
      <w:pPr>
        <w:ind w:left="3960" w:hanging="180"/>
      </w:pPr>
    </w:lvl>
    <w:lvl w:ilvl="6" w:tplc="1009000F">
      <w:start w:val="1"/>
      <w:numFmt w:val="decimal"/>
      <w:lvlText w:val="%7."/>
      <w:lvlJc w:val="left"/>
      <w:pPr>
        <w:ind w:left="4680" w:hanging="360"/>
      </w:pPr>
    </w:lvl>
    <w:lvl w:ilvl="7" w:tplc="10090019">
      <w:start w:val="1"/>
      <w:numFmt w:val="lowerLetter"/>
      <w:lvlText w:val="%8."/>
      <w:lvlJc w:val="left"/>
      <w:pPr>
        <w:ind w:left="5400" w:hanging="360"/>
      </w:pPr>
    </w:lvl>
    <w:lvl w:ilvl="8" w:tplc="1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CC1347A"/>
    <w:multiLevelType w:val="hybridMultilevel"/>
    <w:tmpl w:val="3B383ED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>
      <w:start w:val="1"/>
      <w:numFmt w:val="lowerLetter"/>
      <w:lvlText w:val="%5."/>
      <w:lvlJc w:val="left"/>
      <w:pPr>
        <w:ind w:left="3240" w:hanging="360"/>
      </w:pPr>
    </w:lvl>
    <w:lvl w:ilvl="5" w:tplc="1009001B">
      <w:start w:val="1"/>
      <w:numFmt w:val="lowerRoman"/>
      <w:lvlText w:val="%6."/>
      <w:lvlJc w:val="right"/>
      <w:pPr>
        <w:ind w:left="3960" w:hanging="180"/>
      </w:pPr>
    </w:lvl>
    <w:lvl w:ilvl="6" w:tplc="1009000F">
      <w:start w:val="1"/>
      <w:numFmt w:val="decimal"/>
      <w:lvlText w:val="%7."/>
      <w:lvlJc w:val="left"/>
      <w:pPr>
        <w:ind w:left="4680" w:hanging="360"/>
      </w:pPr>
    </w:lvl>
    <w:lvl w:ilvl="7" w:tplc="10090019">
      <w:start w:val="1"/>
      <w:numFmt w:val="lowerLetter"/>
      <w:lvlText w:val="%8."/>
      <w:lvlJc w:val="left"/>
      <w:pPr>
        <w:ind w:left="5400" w:hanging="360"/>
      </w:pPr>
    </w:lvl>
    <w:lvl w:ilvl="8" w:tplc="1009001B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50C498C"/>
    <w:multiLevelType w:val="hybridMultilevel"/>
    <w:tmpl w:val="2E526A6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1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10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1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>
    <w:nsid w:val="67D76BB6"/>
    <w:multiLevelType w:val="hybridMultilevel"/>
    <w:tmpl w:val="4D8686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1"/>
  </w:num>
  <w:num w:numId="7">
    <w:abstractNumId w:val="0"/>
  </w:num>
  <w:num w:numId="8">
    <w:abstractNumId w:val="5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0"/>
    <w:footnote w:id="1"/>
  </w:footnotePr>
  <w:endnotePr>
    <w:endnote w:id="0"/>
    <w:endnote w:id="1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5710D"/>
    <w:rsid w:val="00004237"/>
    <w:rsid w:val="00011EB3"/>
    <w:rsid w:val="000337BA"/>
    <w:rsid w:val="00033D25"/>
    <w:rsid w:val="00051A0F"/>
    <w:rsid w:val="000C132B"/>
    <w:rsid w:val="00117428"/>
    <w:rsid w:val="00133EDE"/>
    <w:rsid w:val="00145CFE"/>
    <w:rsid w:val="001501DA"/>
    <w:rsid w:val="00164C8A"/>
    <w:rsid w:val="00180536"/>
    <w:rsid w:val="00191C8B"/>
    <w:rsid w:val="001C46B1"/>
    <w:rsid w:val="001D35DE"/>
    <w:rsid w:val="001E51EE"/>
    <w:rsid w:val="001F5FAC"/>
    <w:rsid w:val="00231171"/>
    <w:rsid w:val="002663FA"/>
    <w:rsid w:val="00291E4D"/>
    <w:rsid w:val="002970E6"/>
    <w:rsid w:val="002A7C1E"/>
    <w:rsid w:val="002C7D82"/>
    <w:rsid w:val="002D4FCF"/>
    <w:rsid w:val="002E37D8"/>
    <w:rsid w:val="002F2FD6"/>
    <w:rsid w:val="00334CAF"/>
    <w:rsid w:val="003514C1"/>
    <w:rsid w:val="00357081"/>
    <w:rsid w:val="0038558E"/>
    <w:rsid w:val="00390261"/>
    <w:rsid w:val="00393A28"/>
    <w:rsid w:val="003A75E2"/>
    <w:rsid w:val="003D3D66"/>
    <w:rsid w:val="003E30FF"/>
    <w:rsid w:val="003F096B"/>
    <w:rsid w:val="0042687D"/>
    <w:rsid w:val="004611F1"/>
    <w:rsid w:val="004710BE"/>
    <w:rsid w:val="004C3FC2"/>
    <w:rsid w:val="004E6592"/>
    <w:rsid w:val="00506DE0"/>
    <w:rsid w:val="0051761B"/>
    <w:rsid w:val="0052562A"/>
    <w:rsid w:val="005466D7"/>
    <w:rsid w:val="00571569"/>
    <w:rsid w:val="005902F6"/>
    <w:rsid w:val="005A5D73"/>
    <w:rsid w:val="005A5FDB"/>
    <w:rsid w:val="005B0D12"/>
    <w:rsid w:val="005B534F"/>
    <w:rsid w:val="005C7A69"/>
    <w:rsid w:val="005D3C82"/>
    <w:rsid w:val="005E2099"/>
    <w:rsid w:val="006114D7"/>
    <w:rsid w:val="006255B5"/>
    <w:rsid w:val="006516D2"/>
    <w:rsid w:val="006519DD"/>
    <w:rsid w:val="00693839"/>
    <w:rsid w:val="006A4A10"/>
    <w:rsid w:val="006C208E"/>
    <w:rsid w:val="006D45D4"/>
    <w:rsid w:val="006F64B8"/>
    <w:rsid w:val="00700F82"/>
    <w:rsid w:val="007032C0"/>
    <w:rsid w:val="00706CF3"/>
    <w:rsid w:val="00712DF4"/>
    <w:rsid w:val="0071799C"/>
    <w:rsid w:val="00735E19"/>
    <w:rsid w:val="00756846"/>
    <w:rsid w:val="007721B2"/>
    <w:rsid w:val="007D0B21"/>
    <w:rsid w:val="007D40C4"/>
    <w:rsid w:val="007E3387"/>
    <w:rsid w:val="007F1511"/>
    <w:rsid w:val="008071C1"/>
    <w:rsid w:val="008072F2"/>
    <w:rsid w:val="008212BD"/>
    <w:rsid w:val="008270C3"/>
    <w:rsid w:val="00827B91"/>
    <w:rsid w:val="00831F9F"/>
    <w:rsid w:val="00832536"/>
    <w:rsid w:val="00832F00"/>
    <w:rsid w:val="00834BFF"/>
    <w:rsid w:val="008354C0"/>
    <w:rsid w:val="0084710A"/>
    <w:rsid w:val="008504E8"/>
    <w:rsid w:val="00850748"/>
    <w:rsid w:val="00851792"/>
    <w:rsid w:val="00856257"/>
    <w:rsid w:val="00870988"/>
    <w:rsid w:val="00881D09"/>
    <w:rsid w:val="008A77E7"/>
    <w:rsid w:val="008D1C67"/>
    <w:rsid w:val="008F028A"/>
    <w:rsid w:val="008F6729"/>
    <w:rsid w:val="008F714B"/>
    <w:rsid w:val="009046F0"/>
    <w:rsid w:val="00922B54"/>
    <w:rsid w:val="00932D5C"/>
    <w:rsid w:val="00933E37"/>
    <w:rsid w:val="00957F8A"/>
    <w:rsid w:val="00964EF0"/>
    <w:rsid w:val="009661B5"/>
    <w:rsid w:val="0097766C"/>
    <w:rsid w:val="0099382F"/>
    <w:rsid w:val="0099556B"/>
    <w:rsid w:val="009A49D2"/>
    <w:rsid w:val="009B065D"/>
    <w:rsid w:val="009B7F49"/>
    <w:rsid w:val="009C084C"/>
    <w:rsid w:val="009C1AE6"/>
    <w:rsid w:val="00A13253"/>
    <w:rsid w:val="00A31140"/>
    <w:rsid w:val="00A40376"/>
    <w:rsid w:val="00A93199"/>
    <w:rsid w:val="00AB03F4"/>
    <w:rsid w:val="00AB5EDE"/>
    <w:rsid w:val="00AC0D2B"/>
    <w:rsid w:val="00AD6412"/>
    <w:rsid w:val="00AD7ECC"/>
    <w:rsid w:val="00AF4926"/>
    <w:rsid w:val="00B350AA"/>
    <w:rsid w:val="00B47D7A"/>
    <w:rsid w:val="00BD1015"/>
    <w:rsid w:val="00BD721B"/>
    <w:rsid w:val="00BE4E90"/>
    <w:rsid w:val="00C00720"/>
    <w:rsid w:val="00C01767"/>
    <w:rsid w:val="00C21BC7"/>
    <w:rsid w:val="00C3011E"/>
    <w:rsid w:val="00C33C52"/>
    <w:rsid w:val="00C5710D"/>
    <w:rsid w:val="00C64D7D"/>
    <w:rsid w:val="00C64FE6"/>
    <w:rsid w:val="00C660F3"/>
    <w:rsid w:val="00CB4D1F"/>
    <w:rsid w:val="00CC2B5D"/>
    <w:rsid w:val="00CC71E8"/>
    <w:rsid w:val="00CD635C"/>
    <w:rsid w:val="00D349BD"/>
    <w:rsid w:val="00D70186"/>
    <w:rsid w:val="00DC1CCF"/>
    <w:rsid w:val="00DD2707"/>
    <w:rsid w:val="00DE117A"/>
    <w:rsid w:val="00DE6433"/>
    <w:rsid w:val="00E23649"/>
    <w:rsid w:val="00E501BB"/>
    <w:rsid w:val="00E518AC"/>
    <w:rsid w:val="00E84139"/>
    <w:rsid w:val="00EA4734"/>
    <w:rsid w:val="00EA5415"/>
    <w:rsid w:val="00EE2D23"/>
    <w:rsid w:val="00EE3E4F"/>
    <w:rsid w:val="00EF6CB0"/>
    <w:rsid w:val="00F0723E"/>
    <w:rsid w:val="00F819A4"/>
    <w:rsid w:val="00F83288"/>
    <w:rsid w:val="00FD2E91"/>
    <w:rsid w:val="00FE5D60"/>
    <w:rsid w:val="00FF0A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3FA"/>
    <w:pPr>
      <w:spacing w:after="200" w:line="276" w:lineRule="auto"/>
    </w:pPr>
    <w:rPr>
      <w:rFonts w:cs="Calibri"/>
      <w:kern w:val="0"/>
      <w:sz w:val="22"/>
      <w:lang w:val="en-CA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31171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31171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31171"/>
    <w:rPr>
      <w:rFonts w:ascii="Cambria" w:eastAsia="宋体" w:hAnsi="Cambria" w:cs="Cambria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31171"/>
    <w:rPr>
      <w:rFonts w:ascii="Cambria" w:eastAsia="宋体" w:hAnsi="Cambria" w:cs="Cambria"/>
      <w:b/>
      <w:bCs/>
      <w:color w:val="4F81BD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C57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57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C5710D"/>
    <w:pPr>
      <w:ind w:left="720"/>
    </w:pPr>
  </w:style>
  <w:style w:type="paragraph" w:styleId="DocumentMap">
    <w:name w:val="Document Map"/>
    <w:basedOn w:val="Normal"/>
    <w:link w:val="DocumentMapChar"/>
    <w:uiPriority w:val="99"/>
    <w:semiHidden/>
    <w:rsid w:val="007D0B21"/>
    <w:pPr>
      <w:spacing w:after="0" w:line="240" w:lineRule="auto"/>
    </w:pPr>
    <w:rPr>
      <w:rFonts w:ascii="SimSun" w:eastAsia="Times New Roman" w:cs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D0B21"/>
    <w:rPr>
      <w:rFonts w:ascii="SimSun" w:eastAsia="Times New Roman" w:cs="SimSu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rsid w:val="007D0B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D0B21"/>
  </w:style>
  <w:style w:type="paragraph" w:styleId="Footer">
    <w:name w:val="footer"/>
    <w:basedOn w:val="Normal"/>
    <w:link w:val="FooterChar"/>
    <w:uiPriority w:val="99"/>
    <w:semiHidden/>
    <w:rsid w:val="007D0B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D0B21"/>
  </w:style>
  <w:style w:type="table" w:styleId="TableGrid">
    <w:name w:val="Table Grid"/>
    <w:basedOn w:val="TableNormal"/>
    <w:uiPriority w:val="99"/>
    <w:rsid w:val="007F1511"/>
    <w:rPr>
      <w:rFonts w:cs="Calibri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8F028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491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Branded%20App%20(Detail)-3.docx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576</TotalTime>
  <Pages>23</Pages>
  <Words>1629</Words>
  <Characters>9286</Characters>
  <Application>Microsoft Office Outlook</Application>
  <DocSecurity>0</DocSecurity>
  <Lines>0</Lines>
  <Paragraphs>0</Paragraphs>
  <ScaleCrop>false</ScaleCrop>
  <Company>GDTEC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</dc:creator>
  <cp:keywords/>
  <dc:description/>
  <cp:lastModifiedBy>刘冬宝</cp:lastModifiedBy>
  <cp:revision>33</cp:revision>
  <dcterms:created xsi:type="dcterms:W3CDTF">2010-05-06T16:06:00Z</dcterms:created>
  <dcterms:modified xsi:type="dcterms:W3CDTF">2010-05-18T12:06:00Z</dcterms:modified>
</cp:coreProperties>
</file>